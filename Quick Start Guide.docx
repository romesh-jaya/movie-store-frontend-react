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072BB2" w14:textId="77777777" w:rsidR="002A74F8" w:rsidRDefault="002A74F8" w:rsidP="002A74F8">
      <w:pPr>
        <w:pStyle w:val="ParagraphSpacer10"/>
      </w:pPr>
    </w:p>
    <w:p w14:paraId="10243B29" w14:textId="181A2166" w:rsidR="002A74F8" w:rsidRDefault="002A74F8" w:rsidP="002A74F8">
      <w:pPr>
        <w:pStyle w:val="Figure"/>
        <w:rPr>
          <w:noProof/>
        </w:rPr>
      </w:pPr>
    </w:p>
    <w:p w14:paraId="6D5090D2" w14:textId="77777777" w:rsidR="00A93BD9" w:rsidRPr="00A93BD9" w:rsidRDefault="00A93BD9" w:rsidP="00A93BD9"/>
    <w:p w14:paraId="58FE5229" w14:textId="524DE5B1" w:rsidR="002A74F8" w:rsidRPr="00A51BF1" w:rsidRDefault="000D2AE2" w:rsidP="002A74F8">
      <w:pPr>
        <w:pStyle w:val="CoverProjectName"/>
      </w:pPr>
      <w:r>
        <w:t>DVD</w:t>
      </w:r>
      <w:r w:rsidR="008A782A">
        <w:t xml:space="preserve"> Shop</w:t>
      </w:r>
      <w:r w:rsidR="00A93BD9">
        <w:t xml:space="preserve"> Web Application</w:t>
      </w:r>
    </w:p>
    <w:p w14:paraId="2EF0BDEF" w14:textId="367E04F9" w:rsidR="00D7789C" w:rsidRPr="00ED4293" w:rsidRDefault="00A93BD9" w:rsidP="00651654">
      <w:pPr>
        <w:pStyle w:val="Heading1"/>
      </w:pPr>
      <w:r>
        <w:t>Quick Start Guide</w:t>
      </w:r>
    </w:p>
    <w:p w14:paraId="64B34DF7" w14:textId="0C0B7455" w:rsidR="00D7789C" w:rsidRDefault="00E0197E" w:rsidP="00080271">
      <w:pPr>
        <w:pStyle w:val="CoverText"/>
      </w:pPr>
      <w:r>
        <w:t xml:space="preserve">Version </w:t>
      </w:r>
      <w:r w:rsidR="00AF1FA2">
        <w:t>2.0</w:t>
      </w:r>
    </w:p>
    <w:p w14:paraId="4DC2FC42" w14:textId="670B5986" w:rsidR="00D7789C" w:rsidRDefault="008A782A" w:rsidP="00080271">
      <w:pPr>
        <w:pStyle w:val="CoverTextDate"/>
      </w:pPr>
      <w:r>
        <w:t>202</w:t>
      </w:r>
      <w:r w:rsidR="00AF1FA2">
        <w:t>2/08</w:t>
      </w:r>
      <w:r w:rsidR="00A93BD9">
        <w:t>/</w:t>
      </w:r>
      <w:r w:rsidR="00AF1FA2">
        <w:t>17</w:t>
      </w:r>
    </w:p>
    <w:p w14:paraId="46D0CBB7" w14:textId="77777777" w:rsidR="00A93BD9" w:rsidRDefault="00A93BD9" w:rsidP="00080271">
      <w:pPr>
        <w:pStyle w:val="BodyText"/>
        <w:rPr>
          <w:rStyle w:val="BodyTextBoldChar"/>
        </w:rPr>
      </w:pPr>
    </w:p>
    <w:p w14:paraId="5323F609" w14:textId="77777777" w:rsidR="00A93BD9" w:rsidRDefault="00A93BD9" w:rsidP="00080271">
      <w:pPr>
        <w:pStyle w:val="BodyText"/>
        <w:rPr>
          <w:rStyle w:val="BodyTextBoldChar"/>
        </w:rPr>
      </w:pPr>
    </w:p>
    <w:p w14:paraId="25A286D8" w14:textId="77777777" w:rsidR="00A93BD9" w:rsidRDefault="00A93BD9" w:rsidP="00080271">
      <w:pPr>
        <w:pStyle w:val="BodyText"/>
        <w:rPr>
          <w:rStyle w:val="BodyTextBoldChar"/>
        </w:rPr>
      </w:pPr>
    </w:p>
    <w:p w14:paraId="6573B23E" w14:textId="139E1F1C" w:rsidR="00AF1FA2" w:rsidRDefault="00AF1FA2">
      <w:pPr>
        <w:spacing w:before="0" w:after="0"/>
        <w:rPr>
          <w:rFonts w:ascii="Arial Narrow" w:hAnsi="Arial Narrow"/>
          <w:b/>
          <w:sz w:val="36"/>
        </w:rPr>
      </w:pPr>
      <w:bookmarkStart w:id="0" w:name="_Toc278187082"/>
      <w:bookmarkStart w:id="1" w:name="_Toc278189218"/>
      <w:r>
        <w:rPr>
          <w:rFonts w:ascii="Arial Narrow" w:hAnsi="Arial Narrow"/>
          <w:b/>
          <w:sz w:val="36"/>
        </w:rPr>
        <w:br w:type="page"/>
      </w:r>
    </w:p>
    <w:p w14:paraId="341C3B75" w14:textId="77777777" w:rsidR="00071C74" w:rsidRDefault="00071C74">
      <w:pPr>
        <w:spacing w:before="0" w:after="0"/>
        <w:rPr>
          <w:rFonts w:ascii="Arial Narrow" w:hAnsi="Arial Narrow"/>
          <w:b/>
          <w:sz w:val="36"/>
        </w:rPr>
      </w:pPr>
    </w:p>
    <w:p w14:paraId="4D3D5D36" w14:textId="320E30D2" w:rsidR="008F03D1" w:rsidRPr="007C402E" w:rsidRDefault="008F03D1" w:rsidP="007C402E">
      <w:pPr>
        <w:pStyle w:val="TitleSmall"/>
      </w:pPr>
      <w:r w:rsidRPr="007C402E">
        <w:t>Table of Contents</w:t>
      </w:r>
      <w:bookmarkEnd w:id="0"/>
      <w:bookmarkEnd w:id="1"/>
    </w:p>
    <w:p w14:paraId="661053E8" w14:textId="77777777" w:rsidR="007B0C5C" w:rsidRDefault="003A1688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</w:rPr>
        <w:fldChar w:fldCharType="begin"/>
      </w:r>
      <w:r>
        <w:instrText xml:space="preserve"> TOC \h \z \t "Heading 2,1,Heading 3,2,Heading 4,3,Back Matter Heading,1,Appendix,1" </w:instrText>
      </w:r>
      <w:r>
        <w:rPr>
          <w:b/>
        </w:rPr>
        <w:fldChar w:fldCharType="separate"/>
      </w:r>
      <w:hyperlink w:anchor="_Toc111620936" w:history="1">
        <w:r w:rsidR="007B0C5C" w:rsidRPr="001F352C">
          <w:rPr>
            <w:rStyle w:val="Hyperlink"/>
          </w:rPr>
          <w:t>1.1</w:t>
        </w:r>
        <w:r w:rsidR="007B0C5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B0C5C" w:rsidRPr="001F352C">
          <w:rPr>
            <w:rStyle w:val="Hyperlink"/>
          </w:rPr>
          <w:t>Introduction</w:t>
        </w:r>
        <w:r w:rsidR="007B0C5C">
          <w:rPr>
            <w:webHidden/>
          </w:rPr>
          <w:tab/>
        </w:r>
        <w:r w:rsidR="007B0C5C">
          <w:rPr>
            <w:webHidden/>
          </w:rPr>
          <w:fldChar w:fldCharType="begin"/>
        </w:r>
        <w:r w:rsidR="007B0C5C">
          <w:rPr>
            <w:webHidden/>
          </w:rPr>
          <w:instrText xml:space="preserve"> PAGEREF _Toc111620936 \h </w:instrText>
        </w:r>
        <w:r w:rsidR="007B0C5C">
          <w:rPr>
            <w:webHidden/>
          </w:rPr>
        </w:r>
        <w:r w:rsidR="007B0C5C">
          <w:rPr>
            <w:webHidden/>
          </w:rPr>
          <w:fldChar w:fldCharType="separate"/>
        </w:r>
        <w:r w:rsidR="00CF4C1C">
          <w:rPr>
            <w:webHidden/>
          </w:rPr>
          <w:t>3</w:t>
        </w:r>
        <w:r w:rsidR="007B0C5C">
          <w:rPr>
            <w:webHidden/>
          </w:rPr>
          <w:fldChar w:fldCharType="end"/>
        </w:r>
      </w:hyperlink>
    </w:p>
    <w:p w14:paraId="1B6FD77B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7" w:history="1">
        <w:r w:rsidRPr="001F352C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Logging in as 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CAA4840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8" w:history="1">
        <w:r w:rsidRPr="001F352C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Setting 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BA28C6E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39" w:history="1">
        <w:r w:rsidRPr="001F352C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Adding movies to the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5F20EE2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0" w:history="1">
        <w:r w:rsidRPr="001F352C">
          <w:rPr>
            <w:rStyle w:val="Hyperlink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Browsing the titles available in the library</w:t>
        </w:r>
        <w:r>
          <w:rPr>
            <w:webHidden/>
          </w:rPr>
          <w:tab/>
        </w:r>
        <w:bookmarkStart w:id="2" w:name="_GoBack"/>
        <w:bookmarkEnd w:id="2"/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231D368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1" w:history="1">
        <w:r w:rsidRPr="001F352C">
          <w:rPr>
            <w:rStyle w:val="Hyperlink"/>
          </w:rPr>
          <w:t>1.6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Editing and removing the titles available in the library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C883EC7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2" w:history="1">
        <w:r w:rsidRPr="001F352C">
          <w:rPr>
            <w:rStyle w:val="Hyperlink"/>
          </w:rPr>
          <w:t>1.7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Login for customer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1DD5E31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3" w:history="1">
        <w:r w:rsidRPr="001F352C">
          <w:rPr>
            <w:rStyle w:val="Hyperlink"/>
          </w:rPr>
          <w:t>1.8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Renting a DVD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473480D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4" w:history="1">
        <w:r w:rsidRPr="001F352C">
          <w:rPr>
            <w:rStyle w:val="Hyperlink"/>
          </w:rPr>
          <w:t>1.9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Applying for a subscription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5A01B27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5" w:history="1">
        <w:r w:rsidRPr="001F352C">
          <w:rPr>
            <w:rStyle w:val="Hyperlink"/>
          </w:rPr>
          <w:t>1.10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Movie search Analysis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A3E6787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6" w:history="1">
        <w:r w:rsidRPr="001F352C">
          <w:rPr>
            <w:rStyle w:val="Hyperlink"/>
          </w:rPr>
          <w:t>1.11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Responsive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716A75E" w14:textId="77777777" w:rsidR="007B0C5C" w:rsidRDefault="007B0C5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111620947" w:history="1">
        <w:r w:rsidRPr="001F352C">
          <w:rPr>
            <w:rStyle w:val="Hyperlink"/>
          </w:rPr>
          <w:t>1.12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F352C">
          <w:rPr>
            <w:rStyle w:val="Hyperlink"/>
          </w:rPr>
          <w:t>Dark mode support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_Toc111620947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F4C1C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D59A4F7" w14:textId="77777777" w:rsidR="00071C74" w:rsidRDefault="003A1688" w:rsidP="00071C74">
      <w:pPr>
        <w:pStyle w:val="BodyText"/>
        <w:rPr>
          <w:noProof/>
          <w:sz w:val="24"/>
        </w:rPr>
      </w:pPr>
      <w:r>
        <w:rPr>
          <w:noProof/>
          <w:sz w:val="24"/>
        </w:rPr>
        <w:fldChar w:fldCharType="end"/>
      </w:r>
      <w:bookmarkStart w:id="3" w:name="_Toc446323695"/>
      <w:bookmarkStart w:id="4" w:name="_Toc497871702"/>
      <w:bookmarkStart w:id="5" w:name="_Toc497872046"/>
      <w:bookmarkStart w:id="6" w:name="_Toc497872814"/>
      <w:bookmarkStart w:id="7" w:name="_Toc497872969"/>
      <w:bookmarkStart w:id="8" w:name="_Toc497873017"/>
    </w:p>
    <w:p w14:paraId="2AD58164" w14:textId="77777777" w:rsidR="00071C74" w:rsidRDefault="00071C74">
      <w:pPr>
        <w:spacing w:before="0" w:after="0"/>
        <w:rPr>
          <w:noProof/>
          <w:sz w:val="24"/>
        </w:rPr>
      </w:pPr>
      <w:r>
        <w:rPr>
          <w:noProof/>
          <w:sz w:val="24"/>
        </w:rPr>
        <w:br w:type="page"/>
      </w:r>
    </w:p>
    <w:p w14:paraId="2F5B53ED" w14:textId="765EB869" w:rsidR="00721854" w:rsidRDefault="00C0603D" w:rsidP="00071C74">
      <w:pPr>
        <w:pStyle w:val="Heading3"/>
      </w:pPr>
      <w:bookmarkStart w:id="9" w:name="_Toc111620936"/>
      <w:r>
        <w:lastRenderedPageBreak/>
        <w:t>Introduction</w:t>
      </w:r>
      <w:bookmarkEnd w:id="3"/>
      <w:bookmarkEnd w:id="9"/>
    </w:p>
    <w:p w14:paraId="0BDC72F1" w14:textId="77777777" w:rsidR="00D42F43" w:rsidRDefault="00D42F43" w:rsidP="00D42F43"/>
    <w:p w14:paraId="79E6E5CE" w14:textId="77777777" w:rsidR="008A782A" w:rsidRPr="008A782A" w:rsidRDefault="008A782A" w:rsidP="008A782A">
      <w:r w:rsidRPr="008A782A">
        <w:t>Movie Shop is an app that can be used for managing a movie library in a DVD rental store. </w:t>
      </w:r>
    </w:p>
    <w:p w14:paraId="0564C21B" w14:textId="02793925" w:rsidR="008A782A" w:rsidRPr="008A782A" w:rsidRDefault="008A782A" w:rsidP="008A782A">
      <w:r w:rsidRPr="008A782A">
        <w:t>Functionality is divided into 3 main categories</w:t>
      </w:r>
      <w:r w:rsidR="000D2748">
        <w:t xml:space="preserve"> for the Administrator</w:t>
      </w:r>
      <w:r w:rsidRPr="008A782A">
        <w:t>:</w:t>
      </w:r>
    </w:p>
    <w:p w14:paraId="3A867E43" w14:textId="04A56791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>Adding movies to the library</w:t>
      </w:r>
    </w:p>
    <w:p w14:paraId="08537468" w14:textId="2EB7A001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>Browsing the titles available in the library</w:t>
      </w:r>
    </w:p>
    <w:p w14:paraId="5882D87A" w14:textId="59E1481A" w:rsidR="008A782A" w:rsidRPr="008A782A" w:rsidRDefault="008A782A" w:rsidP="008A782A">
      <w:pPr>
        <w:pStyle w:val="ListParagraph"/>
        <w:numPr>
          <w:ilvl w:val="0"/>
          <w:numId w:val="35"/>
        </w:numPr>
      </w:pPr>
      <w:r w:rsidRPr="008A782A">
        <w:t xml:space="preserve">Configuring settings </w:t>
      </w:r>
    </w:p>
    <w:p w14:paraId="05773504" w14:textId="77777777" w:rsidR="008A782A" w:rsidRPr="008A782A" w:rsidRDefault="008A782A" w:rsidP="008A782A"/>
    <w:p w14:paraId="4266032E" w14:textId="0E4ED2A2" w:rsidR="008A782A" w:rsidRPr="008A782A" w:rsidRDefault="008A782A" w:rsidP="008A782A">
      <w:r w:rsidRPr="008A782A">
        <w:t>The app also allows potential customers to login and browse the available titles.</w:t>
      </w:r>
      <w:r w:rsidR="00AF1FA2">
        <w:t xml:space="preserve"> Then they can either purchase them outright, or apply for a 6-month or annual subscription which allows them to freely rent a certain number of DVD’s within that time-frame.</w:t>
      </w:r>
    </w:p>
    <w:p w14:paraId="5E94C597" w14:textId="77777777" w:rsidR="008A782A" w:rsidRPr="008A782A" w:rsidRDefault="008A782A" w:rsidP="008A782A"/>
    <w:p w14:paraId="4EF636DE" w14:textId="660F3037" w:rsidR="008A782A" w:rsidRDefault="008A782A" w:rsidP="008A782A">
      <w:r w:rsidRPr="008A782A">
        <w:t>Following are the user flows:</w:t>
      </w:r>
    </w:p>
    <w:p w14:paraId="4DB2C3C6" w14:textId="77777777" w:rsidR="008A782A" w:rsidRDefault="008A782A" w:rsidP="008A782A"/>
    <w:p w14:paraId="251C60D5" w14:textId="547C3580" w:rsidR="008F7AFA" w:rsidRDefault="008F7AFA" w:rsidP="008A782A">
      <w:pPr>
        <w:pStyle w:val="Heading3"/>
      </w:pPr>
      <w:bookmarkStart w:id="10" w:name="_Toc111620937"/>
      <w:r>
        <w:t>Logging in as admin</w:t>
      </w:r>
      <w:bookmarkEnd w:id="10"/>
    </w:p>
    <w:p w14:paraId="4CBB9CD3" w14:textId="77777777" w:rsidR="008F7AFA" w:rsidRDefault="008F7AFA" w:rsidP="008F7AFA"/>
    <w:p w14:paraId="761E1817" w14:textId="6656970A" w:rsidR="00223587" w:rsidRDefault="00223587" w:rsidP="008F7AFA">
      <w:r>
        <w:t xml:space="preserve">In order to login as admin, you need to manually visit the page &lt;hosted URL&gt;/login-admin. This is hidden from the welcome screen, as the latter is accessible to customers. </w:t>
      </w:r>
    </w:p>
    <w:p w14:paraId="22ED3D2A" w14:textId="77777777" w:rsidR="00223587" w:rsidRDefault="00223587" w:rsidP="008F7AFA"/>
    <w:p w14:paraId="4AB01EFC" w14:textId="0DCAF508" w:rsidR="008F7AFA" w:rsidRDefault="00AF1FA2" w:rsidP="00223587">
      <w:pPr>
        <w:jc w:val="center"/>
      </w:pPr>
      <w:r>
        <w:rPr>
          <w:noProof/>
        </w:rPr>
        <w:lastRenderedPageBreak/>
        <w:drawing>
          <wp:inline distT="0" distB="0" distL="0" distR="0" wp14:anchorId="3E26FB63" wp14:editId="730F683A">
            <wp:extent cx="5025542" cy="41739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744" cy="4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1031" w14:textId="6B8A435A" w:rsidR="00223587" w:rsidRDefault="00223587" w:rsidP="00223587">
      <w:r>
        <w:t>Clicking on Sign in-Admin will take you to the login screen. You may enter the username and password provided by the app vendor:</w:t>
      </w:r>
    </w:p>
    <w:p w14:paraId="3246C643" w14:textId="3BA0CFAF" w:rsidR="00223587" w:rsidRDefault="00223587" w:rsidP="00223587">
      <w:pPr>
        <w:jc w:val="center"/>
      </w:pPr>
      <w:r>
        <w:rPr>
          <w:noProof/>
        </w:rPr>
        <w:drawing>
          <wp:inline distT="0" distB="0" distL="0" distR="0" wp14:anchorId="234C3375" wp14:editId="171B691E">
            <wp:extent cx="2277190" cy="2723025"/>
            <wp:effectExtent l="0" t="0" r="889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952" cy="27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4A17" w14:textId="77777777" w:rsidR="008F7AFA" w:rsidRPr="008F7AFA" w:rsidRDefault="008F7AFA" w:rsidP="008F7AFA"/>
    <w:p w14:paraId="11CBEBCE" w14:textId="72B66BE5" w:rsidR="008A782A" w:rsidRDefault="008A782A" w:rsidP="008A782A">
      <w:pPr>
        <w:pStyle w:val="Heading3"/>
      </w:pPr>
      <w:bookmarkStart w:id="11" w:name="_Toc111620938"/>
      <w:r>
        <w:lastRenderedPageBreak/>
        <w:t>Setting up</w:t>
      </w:r>
      <w:bookmarkEnd w:id="11"/>
    </w:p>
    <w:p w14:paraId="5B15CBC6" w14:textId="77777777" w:rsidR="008F7AFA" w:rsidRDefault="008F7AFA" w:rsidP="008A782A"/>
    <w:p w14:paraId="5B5633D7" w14:textId="66E897F0" w:rsidR="008A782A" w:rsidRDefault="0041510D" w:rsidP="008A782A">
      <w:r>
        <w:t>Once logged in, t</w:t>
      </w:r>
      <w:r w:rsidR="008F7AFA">
        <w:t xml:space="preserve">he admin needs to setup some mandatory information in order to use the app functionality under the ‘Settings’ tab. </w:t>
      </w:r>
    </w:p>
    <w:p w14:paraId="50B81F19" w14:textId="4D63F651" w:rsidR="008F7AFA" w:rsidRDefault="008F7AFA" w:rsidP="008F7AFA">
      <w:pPr>
        <w:pStyle w:val="ListParagraph"/>
        <w:numPr>
          <w:ilvl w:val="0"/>
          <w:numId w:val="36"/>
        </w:numPr>
      </w:pPr>
      <w:r>
        <w:t xml:space="preserve">An OMDB API key needs to be obtained. This can be done via </w:t>
      </w:r>
      <w:hyperlink r:id="rId14" w:history="1">
        <w:r w:rsidRPr="00EC32B7">
          <w:rPr>
            <w:rStyle w:val="Hyperlink"/>
          </w:rPr>
          <w:t>http://www.omdbapi.com/apikey.aspx</w:t>
        </w:r>
      </w:hyperlink>
      <w:r>
        <w:t>.</w:t>
      </w:r>
      <w:r w:rsidR="00410D3C">
        <w:t xml:space="preserve"> For free or at a price.</w:t>
      </w:r>
      <w:r>
        <w:t xml:space="preserve"> This key must be inserted into the ‘OMDB API key’ field.</w:t>
      </w:r>
    </w:p>
    <w:p w14:paraId="4CE7DF2A" w14:textId="77777777" w:rsidR="008F7AFA" w:rsidRDefault="008F7AFA" w:rsidP="008F7AFA">
      <w:pPr>
        <w:pStyle w:val="ListParagraph"/>
      </w:pPr>
    </w:p>
    <w:p w14:paraId="003F27F3" w14:textId="501190AB" w:rsidR="008F7AFA" w:rsidRDefault="008F7AFA" w:rsidP="008F7AFA">
      <w:pPr>
        <w:pStyle w:val="ListParagraph"/>
        <w:numPr>
          <w:ilvl w:val="0"/>
          <w:numId w:val="36"/>
        </w:numPr>
      </w:pPr>
      <w:r>
        <w:t xml:space="preserve">Languages of titles that customers will wish to browse must be added as a comma-separated string under ‘Languages’ field. </w:t>
      </w:r>
    </w:p>
    <w:p w14:paraId="3C4DCC15" w14:textId="77777777" w:rsidR="008F7AFA" w:rsidRDefault="008F7AFA" w:rsidP="008F7AFA">
      <w:pPr>
        <w:pStyle w:val="ListParagraph"/>
      </w:pPr>
    </w:p>
    <w:p w14:paraId="76692F70" w14:textId="5CCD47DE" w:rsidR="008F7AFA" w:rsidRPr="008A782A" w:rsidRDefault="008F7AFA" w:rsidP="008F7AFA">
      <w:r>
        <w:t xml:space="preserve">See the figure below to notice some filled-in fields. </w:t>
      </w:r>
    </w:p>
    <w:p w14:paraId="5E0D62C3" w14:textId="46F175FC" w:rsidR="008A782A" w:rsidRPr="008A782A" w:rsidRDefault="00AF1FA2" w:rsidP="008F7AFA">
      <w:pPr>
        <w:jc w:val="center"/>
      </w:pPr>
      <w:r>
        <w:rPr>
          <w:noProof/>
        </w:rPr>
        <w:drawing>
          <wp:inline distT="0" distB="0" distL="0" distR="0" wp14:anchorId="72457176" wp14:editId="4098F4BB">
            <wp:extent cx="5939790" cy="335788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B242" w14:textId="77777777" w:rsidR="008F7AFA" w:rsidRDefault="008F7AFA" w:rsidP="008F7AFA">
      <w:pPr>
        <w:pStyle w:val="Heading3"/>
      </w:pPr>
      <w:bookmarkStart w:id="12" w:name="_Toc111620939"/>
      <w:r w:rsidRPr="008A782A">
        <w:t>Adding movies to the library</w:t>
      </w:r>
      <w:bookmarkEnd w:id="12"/>
    </w:p>
    <w:p w14:paraId="4E736A74" w14:textId="77777777" w:rsidR="008F7AFA" w:rsidRPr="008F7AFA" w:rsidRDefault="008F7AFA" w:rsidP="008F7AFA"/>
    <w:p w14:paraId="75CB6D47" w14:textId="2CDEFFF2" w:rsidR="008F7AFA" w:rsidRDefault="008F7AFA" w:rsidP="008A782A">
      <w:r w:rsidRPr="008F7AFA">
        <w:t xml:space="preserve">Instead of having to </w:t>
      </w:r>
      <w:r>
        <w:t xml:space="preserve">manually add all movie-related information into the app, the app allows the admin to search the OMDB database for a movie. Once the movie is found, then the admin can add that title to the library. Then all the movie related </w:t>
      </w:r>
      <w:r w:rsidR="00223587">
        <w:t>metadata</w:t>
      </w:r>
      <w:r>
        <w:t xml:space="preserve"> is automatically added. The ‘Movie Search – OMDB’ tab can be used for this. </w:t>
      </w:r>
    </w:p>
    <w:p w14:paraId="462EC88D" w14:textId="77777777" w:rsidR="008F7AFA" w:rsidRDefault="008F7AFA" w:rsidP="008A782A"/>
    <w:p w14:paraId="606F42F7" w14:textId="54A94532" w:rsidR="008F7AFA" w:rsidRDefault="008F7AFA" w:rsidP="008A782A">
      <w:r>
        <w:t>E.g.: to add ‘The Matrix’ movie, follow the steps below:</w:t>
      </w:r>
    </w:p>
    <w:p w14:paraId="140D5B62" w14:textId="1D57723E" w:rsidR="008F7AFA" w:rsidRDefault="008F7AFA" w:rsidP="008A782A">
      <w:r>
        <w:t>Type ‘the matrix’ in the</w:t>
      </w:r>
      <w:r w:rsidR="00AF1FA2">
        <w:t xml:space="preserve"> search box and press ‘Search’. </w:t>
      </w:r>
      <w:r>
        <w:t>Then all the matching results from OMDB are displayed:</w:t>
      </w:r>
    </w:p>
    <w:p w14:paraId="236ED1B0" w14:textId="77777777" w:rsidR="008F7AFA" w:rsidRDefault="008F7AFA" w:rsidP="008A782A"/>
    <w:p w14:paraId="6D6F0522" w14:textId="546E7EBE" w:rsidR="008F7AFA" w:rsidRPr="008F7AFA" w:rsidRDefault="00AF1FA2" w:rsidP="008F7AFA">
      <w:pPr>
        <w:jc w:val="center"/>
      </w:pPr>
      <w:r>
        <w:rPr>
          <w:noProof/>
        </w:rPr>
        <w:lastRenderedPageBreak/>
        <w:drawing>
          <wp:inline distT="0" distB="0" distL="0" distR="0" wp14:anchorId="2E0133EA" wp14:editId="3B2FFA13">
            <wp:extent cx="5943600" cy="4093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8977" w14:textId="77777777" w:rsidR="008A782A" w:rsidRDefault="008A782A" w:rsidP="008A782A">
      <w:pPr>
        <w:rPr>
          <w:rFonts w:ascii="Consolas" w:hAnsi="Consolas"/>
          <w:color w:val="333333"/>
          <w:sz w:val="21"/>
          <w:szCs w:val="21"/>
        </w:rPr>
      </w:pPr>
    </w:p>
    <w:p w14:paraId="68E28561" w14:textId="25C3B96C" w:rsidR="008A782A" w:rsidRDefault="008F7AFA" w:rsidP="00D42F43">
      <w:r>
        <w:t>Click on ‘The Matrix’, since it is the movie we wish to add. A</w:t>
      </w:r>
      <w:r w:rsidR="00AF1FA2">
        <w:t>n accordion opens,</w:t>
      </w:r>
      <w:r>
        <w:t xml:space="preserve"> providing some more details of the movie:</w:t>
      </w:r>
    </w:p>
    <w:p w14:paraId="3EE1F868" w14:textId="77777777" w:rsidR="008F7AFA" w:rsidRDefault="008F7AFA" w:rsidP="00D42F43"/>
    <w:p w14:paraId="02D83DAB" w14:textId="77777777" w:rsidR="008F7AFA" w:rsidRDefault="008F7AFA" w:rsidP="008F7AFA">
      <w:pPr>
        <w:jc w:val="center"/>
      </w:pPr>
    </w:p>
    <w:p w14:paraId="6A4AD455" w14:textId="1798E078" w:rsidR="008F7AFA" w:rsidRDefault="00AF1FA2" w:rsidP="008F7AFA">
      <w:pPr>
        <w:jc w:val="center"/>
      </w:pPr>
      <w:r>
        <w:rPr>
          <w:noProof/>
        </w:rPr>
        <w:lastRenderedPageBreak/>
        <w:drawing>
          <wp:inline distT="0" distB="0" distL="0" distR="0" wp14:anchorId="5EE827CB" wp14:editId="206E7A50">
            <wp:extent cx="5943600" cy="63982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81EB" w14:textId="77777777" w:rsidR="008F7AFA" w:rsidRDefault="008F7AFA" w:rsidP="008F7AFA">
      <w:pPr>
        <w:jc w:val="center"/>
      </w:pPr>
    </w:p>
    <w:p w14:paraId="1480B04B" w14:textId="62BA1407" w:rsidR="008F7AFA" w:rsidRDefault="008F7AFA" w:rsidP="008F7AFA">
      <w:r>
        <w:t>Now click ‘+1 to Library’ and ‘Save’. Then the movie</w:t>
      </w:r>
      <w:r w:rsidR="00C04DA3">
        <w:t xml:space="preserve"> and its related </w:t>
      </w:r>
      <w:r w:rsidR="00223587">
        <w:t>metadata</w:t>
      </w:r>
      <w:r>
        <w:t xml:space="preserve"> gets added to the library. </w:t>
      </w:r>
    </w:p>
    <w:p w14:paraId="24C2DD1D" w14:textId="77777777" w:rsidR="00C04DA3" w:rsidRDefault="00C04DA3" w:rsidP="008F7AFA"/>
    <w:p w14:paraId="77338FE4" w14:textId="77777777" w:rsidR="00C04DA3" w:rsidRPr="008A782A" w:rsidRDefault="00C04DA3" w:rsidP="00C04DA3">
      <w:pPr>
        <w:pStyle w:val="Heading3"/>
      </w:pPr>
      <w:bookmarkStart w:id="13" w:name="_Toc111620940"/>
      <w:r w:rsidRPr="008A782A">
        <w:t>Browsing the titles available in the library</w:t>
      </w:r>
      <w:bookmarkEnd w:id="13"/>
    </w:p>
    <w:p w14:paraId="376E6BAA" w14:textId="77777777" w:rsidR="00C04DA3" w:rsidRDefault="00C04DA3" w:rsidP="008F7AFA"/>
    <w:p w14:paraId="1E535113" w14:textId="53CBF390" w:rsidR="00C04DA3" w:rsidRDefault="00C04DA3" w:rsidP="008F7AFA">
      <w:r>
        <w:t xml:space="preserve">Now we can proceed to the ‘My Library’ tab and view the movie we just added. </w:t>
      </w:r>
    </w:p>
    <w:p w14:paraId="524BC33D" w14:textId="77777777" w:rsidR="00C04DA3" w:rsidRDefault="00C04DA3" w:rsidP="008F7AFA"/>
    <w:p w14:paraId="004D7EAD" w14:textId="160FEDE8" w:rsidR="00C04DA3" w:rsidRDefault="00C04DA3" w:rsidP="00C04DA3">
      <w:r>
        <w:t>Enter ‘the matrix’ in the Title search box, and press ‘Search’. Now you will see the movie displayed in the table below:</w:t>
      </w:r>
    </w:p>
    <w:p w14:paraId="38017576" w14:textId="77777777" w:rsidR="00C04DA3" w:rsidRDefault="00C04DA3" w:rsidP="00C04DA3"/>
    <w:p w14:paraId="153D9902" w14:textId="704C9FF9" w:rsidR="00C04DA3" w:rsidRDefault="00AF1FA2" w:rsidP="00C04DA3">
      <w:pPr>
        <w:jc w:val="center"/>
      </w:pPr>
      <w:r>
        <w:rPr>
          <w:noProof/>
        </w:rPr>
        <w:drawing>
          <wp:inline distT="0" distB="0" distL="0" distR="0" wp14:anchorId="46A1F64A" wp14:editId="7F31E239">
            <wp:extent cx="5943600" cy="5890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50E0" w14:textId="77777777" w:rsidR="00C04DA3" w:rsidRDefault="00C04DA3" w:rsidP="00C04DA3">
      <w:pPr>
        <w:jc w:val="center"/>
      </w:pPr>
    </w:p>
    <w:p w14:paraId="5BBDF88E" w14:textId="6BCFC13A" w:rsidR="00C04DA3" w:rsidRDefault="00C04DA3" w:rsidP="00C04DA3">
      <w:r>
        <w:t>You can now click on the movie title to view more details in the sidebar, just as in Section 1.4.</w:t>
      </w:r>
    </w:p>
    <w:p w14:paraId="3EE4A1A6" w14:textId="77777777" w:rsidR="00C04DA3" w:rsidRDefault="00C04DA3" w:rsidP="00C04DA3"/>
    <w:p w14:paraId="09D9891D" w14:textId="52D5FB7F" w:rsidR="00C04DA3" w:rsidRDefault="00C04DA3" w:rsidP="00C04DA3">
      <w:r>
        <w:t xml:space="preserve">In order to search for </w:t>
      </w:r>
      <w:r w:rsidR="00223587">
        <w:t>titles,</w:t>
      </w:r>
      <w:r>
        <w:t xml:space="preserve"> you need to enter either the Title, Type (Movie/TV Series), Language, year or genre(s). A year to search for can be entered in one of the following formats:</w:t>
      </w:r>
    </w:p>
    <w:p w14:paraId="56862B94" w14:textId="2360E863" w:rsidR="00C04DA3" w:rsidRPr="00C04DA3" w:rsidRDefault="00C04DA3" w:rsidP="00C04DA3">
      <w:r w:rsidRPr="00C04DA3">
        <w:t>            To enter a single year: 2020</w:t>
      </w:r>
    </w:p>
    <w:p w14:paraId="7442AF5E" w14:textId="7650FC85" w:rsidR="00C04DA3" w:rsidRPr="00C04DA3" w:rsidRDefault="00C04DA3" w:rsidP="00C04DA3">
      <w:r w:rsidRPr="00C04DA3">
        <w:lastRenderedPageBreak/>
        <w:t>            To enter a year to search from: &gt; 2020</w:t>
      </w:r>
    </w:p>
    <w:p w14:paraId="3D4EAADA" w14:textId="0B5545EE" w:rsidR="00C04DA3" w:rsidRPr="00C04DA3" w:rsidRDefault="00C04DA3" w:rsidP="00C04DA3">
      <w:r w:rsidRPr="00C04DA3">
        <w:t>            To enter a year to search upto: &lt; 2020</w:t>
      </w:r>
    </w:p>
    <w:p w14:paraId="0DFD30DC" w14:textId="7D3B6CF4" w:rsidR="00C04DA3" w:rsidRPr="00C04DA3" w:rsidRDefault="00C04DA3" w:rsidP="00C04DA3">
      <w:r w:rsidRPr="00C04DA3">
        <w:t>            To enter a range of years: 2010-2020</w:t>
      </w:r>
    </w:p>
    <w:p w14:paraId="28D238D0" w14:textId="4EF2A2D7" w:rsidR="00C04DA3" w:rsidRDefault="008D2A6E" w:rsidP="00C04DA3">
      <w:r>
        <w:t xml:space="preserve">Note: searching by year is only enabled for Movie Type. </w:t>
      </w:r>
    </w:p>
    <w:p w14:paraId="09F09918" w14:textId="77777777" w:rsidR="00C04DA3" w:rsidRDefault="00C04DA3" w:rsidP="00C04DA3"/>
    <w:p w14:paraId="5C135480" w14:textId="47CD0D4C" w:rsidR="0080695D" w:rsidRDefault="0080695D" w:rsidP="00C04DA3">
      <w:r>
        <w:t>Search by Genre is shown below:</w:t>
      </w:r>
    </w:p>
    <w:p w14:paraId="2084080F" w14:textId="313BBD3D" w:rsidR="0080695D" w:rsidRDefault="0080695D" w:rsidP="00C04DA3">
      <w:r>
        <w:rPr>
          <w:noProof/>
        </w:rPr>
        <w:lastRenderedPageBreak/>
        <w:drawing>
          <wp:inline distT="0" distB="0" distL="0" distR="0" wp14:anchorId="5BD7A68C" wp14:editId="17D2795B">
            <wp:extent cx="5943600" cy="7513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570" w14:textId="77777777" w:rsidR="0080695D" w:rsidRDefault="0080695D" w:rsidP="00C04DA3"/>
    <w:p w14:paraId="2F062F7A" w14:textId="4E9442C4" w:rsidR="00C04DA3" w:rsidRDefault="00C04DA3" w:rsidP="00C04DA3">
      <w:r>
        <w:t xml:space="preserve">The titles that we searched can be exported to a CSV file by pressing ‘Export to CSV’. </w:t>
      </w:r>
      <w:bookmarkEnd w:id="4"/>
      <w:bookmarkEnd w:id="5"/>
      <w:bookmarkEnd w:id="6"/>
      <w:bookmarkEnd w:id="7"/>
      <w:bookmarkEnd w:id="8"/>
    </w:p>
    <w:p w14:paraId="49067B0F" w14:textId="77777777" w:rsidR="005A27B0" w:rsidRDefault="005A27B0" w:rsidP="00C04DA3"/>
    <w:p w14:paraId="11942C08" w14:textId="066EEC25" w:rsidR="005A27B0" w:rsidRPr="008A782A" w:rsidRDefault="005A27B0" w:rsidP="005A27B0">
      <w:pPr>
        <w:pStyle w:val="Heading3"/>
      </w:pPr>
      <w:bookmarkStart w:id="14" w:name="_Toc111620941"/>
      <w:r>
        <w:lastRenderedPageBreak/>
        <w:t>Editing and removing</w:t>
      </w:r>
      <w:r w:rsidRPr="008A782A">
        <w:t xml:space="preserve"> the titles available in the library</w:t>
      </w:r>
      <w:bookmarkEnd w:id="14"/>
    </w:p>
    <w:p w14:paraId="18ABCAEA" w14:textId="77777777" w:rsidR="005A27B0" w:rsidRDefault="005A27B0" w:rsidP="00C04DA3"/>
    <w:p w14:paraId="46879172" w14:textId="350C485B" w:rsidR="0041510D" w:rsidRDefault="005A27B0" w:rsidP="00C04DA3">
      <w:r>
        <w:t>Existing titles in the library can be edited in the following 2 ways in the movie details sidebar:</w:t>
      </w:r>
    </w:p>
    <w:p w14:paraId="284765FD" w14:textId="38991861" w:rsidR="005A27B0" w:rsidRDefault="005A27B0" w:rsidP="005A27B0">
      <w:pPr>
        <w:pStyle w:val="ListParagraph"/>
        <w:numPr>
          <w:ilvl w:val="0"/>
          <w:numId w:val="43"/>
        </w:numPr>
      </w:pPr>
      <w:r>
        <w:t>Languages can be added or removed</w:t>
      </w:r>
    </w:p>
    <w:p w14:paraId="12D60C0D" w14:textId="610E5D8D" w:rsidR="005A27B0" w:rsidRDefault="005A27B0" w:rsidP="005A27B0">
      <w:pPr>
        <w:pStyle w:val="ListParagraph"/>
        <w:numPr>
          <w:ilvl w:val="0"/>
          <w:numId w:val="43"/>
        </w:numPr>
      </w:pPr>
      <w:r>
        <w:t xml:space="preserve">Quantity of the title can be increased or decreased. </w:t>
      </w:r>
    </w:p>
    <w:p w14:paraId="45949E48" w14:textId="77777777" w:rsidR="00AF1FA2" w:rsidRDefault="00AF1FA2" w:rsidP="00AF1FA2"/>
    <w:p w14:paraId="47F8AD08" w14:textId="5DF900AA" w:rsidR="00AF1FA2" w:rsidRDefault="00AF1FA2" w:rsidP="00AF1FA2">
      <w:r>
        <w:t>The title can also be completed removed from the library using ‘Delete from library’ button.</w:t>
      </w:r>
    </w:p>
    <w:p w14:paraId="644909EB" w14:textId="77777777" w:rsidR="005A27B0" w:rsidRDefault="005A27B0" w:rsidP="005A27B0"/>
    <w:p w14:paraId="08D10DB6" w14:textId="3698EF5F" w:rsidR="005A27B0" w:rsidRDefault="00AF1FA2" w:rsidP="00B370DA">
      <w:pPr>
        <w:jc w:val="center"/>
      </w:pPr>
      <w:r>
        <w:rPr>
          <w:noProof/>
        </w:rPr>
        <w:drawing>
          <wp:inline distT="0" distB="0" distL="0" distR="0" wp14:anchorId="2423F006" wp14:editId="1F381544">
            <wp:extent cx="5943600" cy="6031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78B" w14:textId="77777777" w:rsidR="005A27B0" w:rsidRDefault="005A27B0" w:rsidP="005A27B0"/>
    <w:p w14:paraId="103EB16D" w14:textId="60198311" w:rsidR="0041510D" w:rsidRDefault="0041510D" w:rsidP="0041510D">
      <w:pPr>
        <w:pStyle w:val="Heading3"/>
      </w:pPr>
      <w:bookmarkStart w:id="15" w:name="_Toc111620942"/>
      <w:r>
        <w:lastRenderedPageBreak/>
        <w:t>Login for customer</w:t>
      </w:r>
      <w:bookmarkEnd w:id="15"/>
    </w:p>
    <w:p w14:paraId="787745D2" w14:textId="77777777" w:rsidR="0041510D" w:rsidRPr="0041510D" w:rsidRDefault="0041510D" w:rsidP="0041510D"/>
    <w:p w14:paraId="47227711" w14:textId="2FAB1B2E" w:rsidR="0041510D" w:rsidRDefault="0041510D" w:rsidP="0041510D">
      <w:r>
        <w:t>When visiting the hosted URL for the app, the potential customers can login and browse the available titles. Here is the welcome screen viewed by the customers:</w:t>
      </w:r>
    </w:p>
    <w:p w14:paraId="12BE756A" w14:textId="1D1D398A" w:rsidR="0041510D" w:rsidRDefault="00D84097" w:rsidP="0041510D">
      <w:r>
        <w:rPr>
          <w:noProof/>
        </w:rPr>
        <w:drawing>
          <wp:inline distT="0" distB="0" distL="0" distR="0" wp14:anchorId="053512DE" wp14:editId="32DA77C2">
            <wp:extent cx="5943600" cy="4885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8BFA" w14:textId="291F692E" w:rsidR="0041510D" w:rsidRDefault="0041510D" w:rsidP="0041510D">
      <w:pPr>
        <w:jc w:val="center"/>
      </w:pPr>
    </w:p>
    <w:p w14:paraId="4DC61D15" w14:textId="5375C310" w:rsidR="0041510D" w:rsidRDefault="0041510D" w:rsidP="0041510D">
      <w:r>
        <w:t>Currently, customers need to sign in with their Google account:</w:t>
      </w:r>
    </w:p>
    <w:p w14:paraId="11AA75CC" w14:textId="2620D193" w:rsidR="0041510D" w:rsidRDefault="0041510D" w:rsidP="0041510D">
      <w:pPr>
        <w:jc w:val="center"/>
      </w:pPr>
      <w:r>
        <w:rPr>
          <w:noProof/>
        </w:rPr>
        <w:drawing>
          <wp:inline distT="0" distB="0" distL="0" distR="0" wp14:anchorId="5414C912" wp14:editId="0608A8B9">
            <wp:extent cx="2176678" cy="146632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977" cy="14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203E" w14:textId="77777777" w:rsidR="0041510D" w:rsidRDefault="0041510D" w:rsidP="0041510D"/>
    <w:p w14:paraId="13B5B71A" w14:textId="55F746AC" w:rsidR="0041510D" w:rsidRDefault="0041510D" w:rsidP="0041510D">
      <w:r>
        <w:lastRenderedPageBreak/>
        <w:t>Signing in is mandatory to avoid unwanted resource usage by hackers</w:t>
      </w:r>
      <w:r w:rsidR="00336B21">
        <w:t xml:space="preserve"> or bots</w:t>
      </w:r>
      <w:r>
        <w:t xml:space="preserve">. </w:t>
      </w:r>
    </w:p>
    <w:p w14:paraId="6F92E7B0" w14:textId="7C816EA4" w:rsidR="0041510D" w:rsidRDefault="0041510D" w:rsidP="0041510D">
      <w:r>
        <w:t xml:space="preserve">Once logged in, only the ‘My Library’ tab contents are visible to the customer, similar to section 1.5. However, they are barred from </w:t>
      </w:r>
      <w:r w:rsidR="00336B21">
        <w:t>performing any admin actions</w:t>
      </w:r>
      <w:r>
        <w:t>.</w:t>
      </w:r>
    </w:p>
    <w:p w14:paraId="73692D48" w14:textId="77777777" w:rsidR="00D84097" w:rsidRPr="0041510D" w:rsidRDefault="00D84097" w:rsidP="0041510D"/>
    <w:p w14:paraId="4C1850D8" w14:textId="77777777" w:rsidR="001C5791" w:rsidRDefault="001C5791" w:rsidP="001C5791">
      <w:pPr>
        <w:pStyle w:val="Heading3"/>
      </w:pPr>
      <w:bookmarkStart w:id="16" w:name="_Toc111620943"/>
      <w:r>
        <w:t>Renting a DVD</w:t>
      </w:r>
      <w:bookmarkEnd w:id="16"/>
    </w:p>
    <w:p w14:paraId="5220C1D3" w14:textId="77777777" w:rsidR="001C5791" w:rsidRDefault="001C5791" w:rsidP="001C5791"/>
    <w:p w14:paraId="42081B9E" w14:textId="19089020" w:rsidR="001C5791" w:rsidRDefault="001C5791" w:rsidP="001C5791">
      <w:r>
        <w:t>Once a user finds a title they like, they can do a one-off rent by adding to the Cart, and then proceeding to checkout:</w:t>
      </w:r>
    </w:p>
    <w:p w14:paraId="4DB8A500" w14:textId="77777777" w:rsidR="001C5791" w:rsidRDefault="001C5791" w:rsidP="001C5791"/>
    <w:p w14:paraId="3F9ED9AD" w14:textId="697552B5" w:rsidR="001C5791" w:rsidRDefault="001C5791" w:rsidP="001C5791">
      <w:pPr>
        <w:jc w:val="center"/>
      </w:pPr>
      <w:r>
        <w:rPr>
          <w:noProof/>
        </w:rPr>
        <w:drawing>
          <wp:inline distT="0" distB="0" distL="0" distR="0" wp14:anchorId="54F2C9D0" wp14:editId="643BFBFF">
            <wp:extent cx="4572000" cy="40029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248" cy="40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4924" w14:textId="77777777" w:rsidR="001C5791" w:rsidRDefault="001C5791" w:rsidP="001C5791">
      <w:pPr>
        <w:jc w:val="center"/>
      </w:pPr>
    </w:p>
    <w:p w14:paraId="541427CA" w14:textId="32557EAA" w:rsidR="001C5791" w:rsidRDefault="001C5791" w:rsidP="001C5791">
      <w:pPr>
        <w:jc w:val="center"/>
      </w:pPr>
      <w:r>
        <w:rPr>
          <w:noProof/>
        </w:rPr>
        <w:lastRenderedPageBreak/>
        <w:drawing>
          <wp:inline distT="0" distB="0" distL="0" distR="0" wp14:anchorId="14E900B9" wp14:editId="3AF7751A">
            <wp:extent cx="5943600" cy="37071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816" w14:textId="77777777" w:rsidR="001C5791" w:rsidRDefault="001C5791" w:rsidP="001C5791"/>
    <w:p w14:paraId="42543EB6" w14:textId="6430F697" w:rsidR="001C5791" w:rsidRDefault="001C5791" w:rsidP="001C5791">
      <w:r>
        <w:t>Then the relevant payment provider’s (Paypal/Stripe) checkout page will appear, depending on which payment provider is chosen in the build settings. E.g.:</w:t>
      </w:r>
    </w:p>
    <w:p w14:paraId="4570F6AA" w14:textId="77777777" w:rsidR="001C5791" w:rsidRDefault="001C5791" w:rsidP="001C5791"/>
    <w:p w14:paraId="19B3C29C" w14:textId="1C182920" w:rsidR="001C5791" w:rsidRDefault="001C5791" w:rsidP="001C5791">
      <w:pPr>
        <w:jc w:val="center"/>
      </w:pPr>
      <w:r>
        <w:rPr>
          <w:noProof/>
        </w:rPr>
        <w:drawing>
          <wp:inline distT="0" distB="0" distL="0" distR="0" wp14:anchorId="65EE7735" wp14:editId="739E07E6">
            <wp:extent cx="4959706" cy="2929194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4678" cy="29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C3E" w14:textId="77777777" w:rsidR="001C5791" w:rsidRDefault="001C5791" w:rsidP="001C5791">
      <w:pPr>
        <w:jc w:val="center"/>
      </w:pPr>
    </w:p>
    <w:p w14:paraId="65E490FA" w14:textId="2517AC0A" w:rsidR="00796B79" w:rsidRDefault="00796B79" w:rsidP="001C5791">
      <w:pPr>
        <w:jc w:val="center"/>
      </w:pPr>
      <w:r>
        <w:rPr>
          <w:noProof/>
        </w:rPr>
        <w:lastRenderedPageBreak/>
        <w:drawing>
          <wp:inline distT="0" distB="0" distL="0" distR="0" wp14:anchorId="182FBA93" wp14:editId="1A1FD6F1">
            <wp:extent cx="5098694" cy="3853436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919" cy="385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BFB" w14:textId="59CA6555" w:rsidR="001C5791" w:rsidRDefault="001C5791" w:rsidP="001C5791">
      <w:r>
        <w:t>Once the payment is done, then you will be taken to the Transaction Confirmation screen, which shows the order number:</w:t>
      </w:r>
    </w:p>
    <w:p w14:paraId="13573DFC" w14:textId="77777777" w:rsidR="001C5791" w:rsidRDefault="001C5791" w:rsidP="001C5791"/>
    <w:p w14:paraId="4BC8AEEE" w14:textId="4EB4F76E" w:rsidR="001C5791" w:rsidRDefault="001C5791" w:rsidP="001C5791">
      <w:r>
        <w:rPr>
          <w:noProof/>
        </w:rPr>
        <w:drawing>
          <wp:inline distT="0" distB="0" distL="0" distR="0" wp14:anchorId="0F8519B8" wp14:editId="229DAC57">
            <wp:extent cx="5943600" cy="2665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57DC" w14:textId="77777777" w:rsidR="001C5791" w:rsidRDefault="001C5791" w:rsidP="001C5791"/>
    <w:p w14:paraId="0237FEB6" w14:textId="345B5256" w:rsidR="001C5791" w:rsidRDefault="001C5791" w:rsidP="001C5791">
      <w:r>
        <w:t>A confirmation email is also sent to the user, with the titles that were checked out:</w:t>
      </w:r>
    </w:p>
    <w:p w14:paraId="2E727BB2" w14:textId="77777777" w:rsidR="001C5791" w:rsidRDefault="001C5791" w:rsidP="001C5791"/>
    <w:p w14:paraId="14F1A845" w14:textId="4D0635F5" w:rsidR="001C5791" w:rsidRDefault="001C5791" w:rsidP="001C5791">
      <w:r>
        <w:rPr>
          <w:noProof/>
        </w:rPr>
        <w:lastRenderedPageBreak/>
        <w:drawing>
          <wp:inline distT="0" distB="0" distL="0" distR="0" wp14:anchorId="0250E3E8" wp14:editId="309DA023">
            <wp:extent cx="5943600" cy="2386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15F5" w14:textId="77777777" w:rsidR="001C5791" w:rsidRDefault="001C5791" w:rsidP="001C5791"/>
    <w:p w14:paraId="2157B94B" w14:textId="4A8F76BF" w:rsidR="001C5791" w:rsidRPr="008A782A" w:rsidRDefault="001C5791" w:rsidP="001C5791">
      <w:pPr>
        <w:pStyle w:val="Heading3"/>
      </w:pPr>
      <w:bookmarkStart w:id="17" w:name="_Toc111620944"/>
      <w:r>
        <w:t>Applying for a subscription</w:t>
      </w:r>
      <w:bookmarkEnd w:id="17"/>
    </w:p>
    <w:p w14:paraId="739F65CF" w14:textId="77777777" w:rsidR="00796B79" w:rsidRDefault="00796B79" w:rsidP="001C5791"/>
    <w:p w14:paraId="2297F43F" w14:textId="4DFA0F85" w:rsidR="001C5791" w:rsidRDefault="00796B79" w:rsidP="001C5791">
      <w:r>
        <w:t xml:space="preserve">The user can also </w:t>
      </w:r>
      <w:r>
        <w:t>apply for a 6-month or annual subscription which allows them to freely rent a certain number of DVD’s within that time-frame.</w:t>
      </w:r>
      <w:r>
        <w:t xml:space="preserve"> Here is the My Subscriptions page:</w:t>
      </w:r>
    </w:p>
    <w:p w14:paraId="0D3240A1" w14:textId="77777777" w:rsidR="00796B79" w:rsidRDefault="00796B79" w:rsidP="001C5791"/>
    <w:p w14:paraId="5BE615C3" w14:textId="59B9F990" w:rsidR="00796B79" w:rsidRDefault="00796B79" w:rsidP="001C5791">
      <w:r>
        <w:rPr>
          <w:noProof/>
        </w:rPr>
        <w:drawing>
          <wp:inline distT="0" distB="0" distL="0" distR="0" wp14:anchorId="4EA7F223" wp14:editId="31D1B457">
            <wp:extent cx="5943600" cy="3129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2966" w14:textId="77777777" w:rsidR="00796B79" w:rsidRDefault="00796B79" w:rsidP="001C5791"/>
    <w:p w14:paraId="179C3CCF" w14:textId="72A582B7" w:rsidR="00796B79" w:rsidRDefault="00796B79" w:rsidP="001C5791">
      <w:r>
        <w:t xml:space="preserve">Clicking on ‘Subscribe’ button will take the user to a payment page, just like in Section 1.8 above. Thereafter, the user can freely rent DVD’s for the chosen time-period. Paypal and Stripe Subscriptions are used under the hood for this purpose. </w:t>
      </w:r>
    </w:p>
    <w:p w14:paraId="3A81D1BB" w14:textId="77777777" w:rsidR="001C5791" w:rsidRPr="001C5791" w:rsidRDefault="001C5791" w:rsidP="001C5791"/>
    <w:p w14:paraId="09591909" w14:textId="48B5023C" w:rsidR="0041510D" w:rsidRPr="008A782A" w:rsidRDefault="0041510D" w:rsidP="0041510D">
      <w:pPr>
        <w:pStyle w:val="Heading3"/>
      </w:pPr>
      <w:bookmarkStart w:id="18" w:name="_Toc111620945"/>
      <w:r>
        <w:lastRenderedPageBreak/>
        <w:t>Movie search Analysis</w:t>
      </w:r>
      <w:bookmarkEnd w:id="18"/>
    </w:p>
    <w:p w14:paraId="59E38B05" w14:textId="77777777" w:rsidR="0041510D" w:rsidRDefault="0041510D" w:rsidP="00C04DA3"/>
    <w:p w14:paraId="5442CE81" w14:textId="77777777" w:rsidR="00D84097" w:rsidRDefault="0041510D" w:rsidP="00C04DA3">
      <w:r>
        <w:t>This is an analytic feature of the app, accessible to the Admin</w:t>
      </w:r>
      <w:r w:rsidR="00D84097">
        <w:t xml:space="preserve"> via the menu option ‘Movie Search Analysis’:</w:t>
      </w:r>
    </w:p>
    <w:p w14:paraId="5E20A387" w14:textId="77777777" w:rsidR="00D84097" w:rsidRDefault="00D84097" w:rsidP="00C04DA3">
      <w:r>
        <w:rPr>
          <w:noProof/>
        </w:rPr>
        <w:drawing>
          <wp:inline distT="0" distB="0" distL="0" distR="0" wp14:anchorId="2DD527B7" wp14:editId="52994CB5">
            <wp:extent cx="5943600" cy="1874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28E1" w14:textId="77777777" w:rsidR="00D84097" w:rsidRDefault="00D84097" w:rsidP="00C04DA3"/>
    <w:p w14:paraId="632387E5" w14:textId="252E61D7" w:rsidR="0041510D" w:rsidRDefault="0041510D" w:rsidP="00C04DA3">
      <w:r>
        <w:t xml:space="preserve"> There are 2 types of graphs visible in this page:</w:t>
      </w:r>
    </w:p>
    <w:p w14:paraId="0B046728" w14:textId="5959D670" w:rsidR="0041510D" w:rsidRDefault="0041510D" w:rsidP="0041510D">
      <w:pPr>
        <w:pStyle w:val="ListParagraph"/>
        <w:numPr>
          <w:ilvl w:val="0"/>
          <w:numId w:val="41"/>
        </w:numPr>
      </w:pPr>
      <w:r w:rsidRPr="0041510D">
        <w:t>Library Movie Analysis</w:t>
      </w:r>
    </w:p>
    <w:p w14:paraId="059D01C1" w14:textId="6C20111C" w:rsidR="0041510D" w:rsidRDefault="0041510D" w:rsidP="0041510D">
      <w:pPr>
        <w:jc w:val="center"/>
      </w:pPr>
      <w:r>
        <w:rPr>
          <w:noProof/>
        </w:rPr>
        <w:drawing>
          <wp:inline distT="0" distB="0" distL="0" distR="0" wp14:anchorId="253D50FD" wp14:editId="3668EB07">
            <wp:extent cx="4066992" cy="4143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1098" cy="41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5BB4" w14:textId="77777777" w:rsidR="0041510D" w:rsidRDefault="0041510D" w:rsidP="0041510D">
      <w:pPr>
        <w:jc w:val="center"/>
      </w:pPr>
    </w:p>
    <w:p w14:paraId="1310B95A" w14:textId="1E42372F" w:rsidR="0041510D" w:rsidRDefault="0041510D" w:rsidP="0041510D">
      <w:r w:rsidRPr="0041510D">
        <w:t>2. Search Movie Analysis</w:t>
      </w:r>
    </w:p>
    <w:p w14:paraId="0EF66366" w14:textId="59E56AA5" w:rsidR="0041510D" w:rsidRDefault="0041510D" w:rsidP="0041510D">
      <w:pPr>
        <w:jc w:val="center"/>
      </w:pPr>
      <w:r>
        <w:rPr>
          <w:noProof/>
        </w:rPr>
        <w:lastRenderedPageBreak/>
        <w:drawing>
          <wp:inline distT="0" distB="0" distL="0" distR="0" wp14:anchorId="51392CB5" wp14:editId="0593D2F5">
            <wp:extent cx="4176000" cy="3527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185" cy="35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319" w14:textId="0EED641C" w:rsidR="0041510D" w:rsidRDefault="0041510D" w:rsidP="0041510D">
      <w:r>
        <w:t>These 2 graphs are meant to help the rental shop owner view which genres of movies the customers are searching, and decide how to expand the collection of titles accordingly</w:t>
      </w:r>
      <w:r w:rsidR="00410D3C">
        <w:t xml:space="preserve"> to match customer demand</w:t>
      </w:r>
      <w:r>
        <w:t xml:space="preserve">. </w:t>
      </w:r>
    </w:p>
    <w:p w14:paraId="6985BB21" w14:textId="77777777" w:rsidR="001C5791" w:rsidRDefault="001C5791" w:rsidP="0041510D"/>
    <w:p w14:paraId="584DB18F" w14:textId="4E0B1B4E" w:rsidR="0041510D" w:rsidRDefault="0041510D" w:rsidP="0041510D">
      <w:pPr>
        <w:pStyle w:val="Heading3"/>
      </w:pPr>
      <w:bookmarkStart w:id="19" w:name="_Toc111620946"/>
      <w:r>
        <w:t>Responsive design</w:t>
      </w:r>
      <w:bookmarkEnd w:id="19"/>
    </w:p>
    <w:p w14:paraId="1B236817" w14:textId="77777777" w:rsidR="0041510D" w:rsidRDefault="0041510D" w:rsidP="0041510D"/>
    <w:p w14:paraId="385CEB49" w14:textId="05813E56" w:rsidR="0041510D" w:rsidRDefault="0041510D" w:rsidP="0041510D">
      <w:r>
        <w:t xml:space="preserve">The </w:t>
      </w:r>
      <w:r w:rsidR="001C5791">
        <w:t xml:space="preserve">screens are </w:t>
      </w:r>
      <w:r>
        <w:t xml:space="preserve">mobile friendly. </w:t>
      </w:r>
    </w:p>
    <w:p w14:paraId="41675474" w14:textId="77777777" w:rsidR="001C5791" w:rsidRDefault="001C5791" w:rsidP="0041510D"/>
    <w:p w14:paraId="3C2EEDAF" w14:textId="50DB4870" w:rsidR="001C5791" w:rsidRDefault="001C5791" w:rsidP="001C5791">
      <w:pPr>
        <w:pStyle w:val="Heading3"/>
      </w:pPr>
      <w:bookmarkStart w:id="20" w:name="_Toc111620947"/>
      <w:r>
        <w:t>Dark mode support</w:t>
      </w:r>
      <w:bookmarkEnd w:id="20"/>
    </w:p>
    <w:p w14:paraId="6F612CB6" w14:textId="77777777" w:rsidR="001C5791" w:rsidRDefault="001C5791" w:rsidP="001C5791"/>
    <w:p w14:paraId="7DFD2FA9" w14:textId="26C48A6D" w:rsidR="001C5791" w:rsidRDefault="001C5791" w:rsidP="001C5791">
      <w:r>
        <w:t>The ‘</w:t>
      </w:r>
      <w:r w:rsidRPr="001C5791">
        <w:t>prefers-color-scheme</w:t>
      </w:r>
      <w:r>
        <w:t>’ CSS</w:t>
      </w:r>
      <w:r w:rsidRPr="001C5791">
        <w:t xml:space="preserve"> media query </w:t>
      </w:r>
      <w:r>
        <w:t xml:space="preserve">is used </w:t>
      </w:r>
      <w:r w:rsidRPr="001C5791">
        <w:t>for dark mode support</w:t>
      </w:r>
      <w:r>
        <w:t xml:space="preserve">. E.g.: </w:t>
      </w:r>
    </w:p>
    <w:p w14:paraId="5CFF4B84" w14:textId="329891D6" w:rsidR="001C5791" w:rsidRDefault="001C5791" w:rsidP="001C5791">
      <w:r>
        <w:rPr>
          <w:noProof/>
        </w:rPr>
        <w:lastRenderedPageBreak/>
        <w:drawing>
          <wp:inline distT="0" distB="0" distL="0" distR="0" wp14:anchorId="221F7ECF" wp14:editId="1F826C69">
            <wp:extent cx="5943600" cy="6841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7FD" w14:textId="77777777" w:rsidR="001C5791" w:rsidRDefault="001C5791" w:rsidP="0041510D"/>
    <w:p w14:paraId="27F279D5" w14:textId="77777777" w:rsidR="0041510D" w:rsidRDefault="0041510D" w:rsidP="0041510D"/>
    <w:p w14:paraId="43A6920C" w14:textId="4A412CFA" w:rsidR="0041510D" w:rsidRPr="0041510D" w:rsidRDefault="0041510D" w:rsidP="0041510D">
      <w:pPr>
        <w:jc w:val="center"/>
      </w:pPr>
    </w:p>
    <w:sectPr w:rsidR="0041510D" w:rsidRPr="0041510D" w:rsidSect="00684D5B">
      <w:footerReference w:type="default" r:id="rId34"/>
      <w:pgSz w:w="12240" w:h="15840" w:code="1"/>
      <w:pgMar w:top="1440" w:right="1440" w:bottom="1440" w:left="1440" w:header="504" w:footer="50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885C4C" w14:textId="77777777" w:rsidR="00EF612D" w:rsidRDefault="00EF612D">
      <w:r>
        <w:separator/>
      </w:r>
    </w:p>
    <w:p w14:paraId="2749ADB9" w14:textId="77777777" w:rsidR="00EF612D" w:rsidRDefault="00EF612D"/>
    <w:p w14:paraId="509A4B14" w14:textId="77777777" w:rsidR="00EF612D" w:rsidRDefault="00EF612D"/>
  </w:endnote>
  <w:endnote w:type="continuationSeparator" w:id="0">
    <w:p w14:paraId="70C63E67" w14:textId="77777777" w:rsidR="00EF612D" w:rsidRDefault="00EF612D">
      <w:r>
        <w:continuationSeparator/>
      </w:r>
    </w:p>
    <w:p w14:paraId="0054DE9F" w14:textId="77777777" w:rsidR="00EF612D" w:rsidRDefault="00EF612D"/>
    <w:p w14:paraId="52ED2E23" w14:textId="77777777" w:rsidR="00EF612D" w:rsidRDefault="00EF61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FFC014" w14:textId="12FD8F36" w:rsidR="009C148B" w:rsidRPr="00266AC2" w:rsidRDefault="009C148B" w:rsidP="00266AC2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CF4C1C">
      <w:rPr>
        <w:noProof/>
      </w:rPr>
      <w:t>19</w:t>
    </w:r>
    <w:r>
      <w:rPr>
        <w:noProof/>
      </w:rPr>
      <w:fldChar w:fldCharType="end"/>
    </w:r>
    <w:r>
      <w:rPr>
        <w:noProof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5D0A3" w14:textId="77777777" w:rsidR="00EF612D" w:rsidRDefault="00EF612D">
      <w:r>
        <w:separator/>
      </w:r>
    </w:p>
    <w:p w14:paraId="0251D69C" w14:textId="77777777" w:rsidR="00EF612D" w:rsidRDefault="00EF612D"/>
    <w:p w14:paraId="18A2C689" w14:textId="77777777" w:rsidR="00EF612D" w:rsidRDefault="00EF612D"/>
  </w:footnote>
  <w:footnote w:type="continuationSeparator" w:id="0">
    <w:p w14:paraId="268994A9" w14:textId="77777777" w:rsidR="00EF612D" w:rsidRDefault="00EF612D">
      <w:r>
        <w:continuationSeparator/>
      </w:r>
    </w:p>
    <w:p w14:paraId="0718EF37" w14:textId="77777777" w:rsidR="00EF612D" w:rsidRDefault="00EF612D"/>
    <w:p w14:paraId="629DBFF5" w14:textId="77777777" w:rsidR="00EF612D" w:rsidRDefault="00EF612D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>
    <w:nsid w:val="0E1568B3"/>
    <w:multiLevelType w:val="hybridMultilevel"/>
    <w:tmpl w:val="31144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245618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8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1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2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>
    <w:nsid w:val="34E6294B"/>
    <w:multiLevelType w:val="hybridMultilevel"/>
    <w:tmpl w:val="54C21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8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9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7FB36AA"/>
    <w:multiLevelType w:val="hybridMultilevel"/>
    <w:tmpl w:val="BF84A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4">
    <w:nsid w:val="51A5628C"/>
    <w:multiLevelType w:val="hybridMultilevel"/>
    <w:tmpl w:val="C6682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60F741B2"/>
    <w:multiLevelType w:val="hybridMultilevel"/>
    <w:tmpl w:val="816C74F8"/>
    <w:lvl w:ilvl="0" w:tplc="9AD6A75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8">
    <w:nsid w:val="628F5423"/>
    <w:multiLevelType w:val="multilevel"/>
    <w:tmpl w:val="DEF894B0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pStyle w:val="Heading2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pStyle w:val="Heading3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pStyle w:val="Heading4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9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672BBA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>
    <w:nsid w:val="7F2E6824"/>
    <w:multiLevelType w:val="hybridMultilevel"/>
    <w:tmpl w:val="94060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1"/>
  </w:num>
  <w:num w:numId="3">
    <w:abstractNumId w:val="9"/>
  </w:num>
  <w:num w:numId="4">
    <w:abstractNumId w:val="14"/>
  </w:num>
  <w:num w:numId="5">
    <w:abstractNumId w:val="17"/>
  </w:num>
  <w:num w:numId="6">
    <w:abstractNumId w:val="18"/>
  </w:num>
  <w:num w:numId="7">
    <w:abstractNumId w:val="22"/>
  </w:num>
  <w:num w:numId="8">
    <w:abstractNumId w:val="20"/>
  </w:num>
  <w:num w:numId="9">
    <w:abstractNumId w:val="29"/>
  </w:num>
  <w:num w:numId="10">
    <w:abstractNumId w:val="8"/>
  </w:num>
  <w:num w:numId="11">
    <w:abstractNumId w:val="35"/>
  </w:num>
  <w:num w:numId="12">
    <w:abstractNumId w:val="16"/>
  </w:num>
  <w:num w:numId="13">
    <w:abstractNumId w:val="25"/>
  </w:num>
  <w:num w:numId="14">
    <w:abstractNumId w:val="32"/>
  </w:num>
  <w:num w:numId="15">
    <w:abstractNumId w:val="10"/>
  </w:num>
  <w:num w:numId="16">
    <w:abstractNumId w:val="12"/>
  </w:num>
  <w:num w:numId="17">
    <w:abstractNumId w:val="33"/>
  </w:num>
  <w:num w:numId="18">
    <w:abstractNumId w:val="27"/>
  </w:num>
  <w:num w:numId="19">
    <w:abstractNumId w:val="23"/>
  </w:num>
  <w:num w:numId="20">
    <w:abstractNumId w:val="11"/>
  </w:num>
  <w:num w:numId="21">
    <w:abstractNumId w:val="28"/>
  </w:num>
  <w:num w:numId="22">
    <w:abstractNumId w:val="13"/>
  </w:num>
  <w:num w:numId="23">
    <w:abstractNumId w:val="1"/>
  </w:num>
  <w:num w:numId="24">
    <w:abstractNumId w:val="19"/>
  </w:num>
  <w:num w:numId="25">
    <w:abstractNumId w:val="3"/>
  </w:num>
  <w:num w:numId="26">
    <w:abstractNumId w:val="0"/>
  </w:num>
  <w:num w:numId="27">
    <w:abstractNumId w:val="34"/>
  </w:num>
  <w:num w:numId="28">
    <w:abstractNumId w:val="7"/>
  </w:num>
  <w:num w:numId="29">
    <w:abstractNumId w:val="2"/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8"/>
  </w:num>
  <w:num w:numId="33">
    <w:abstractNumId w:val="21"/>
  </w:num>
  <w:num w:numId="34">
    <w:abstractNumId w:val="24"/>
  </w:num>
  <w:num w:numId="35">
    <w:abstractNumId w:val="30"/>
  </w:num>
  <w:num w:numId="36">
    <w:abstractNumId w:val="15"/>
  </w:num>
  <w:num w:numId="37">
    <w:abstractNumId w:val="36"/>
  </w:num>
  <w:num w:numId="38">
    <w:abstractNumId w:val="28"/>
  </w:num>
  <w:num w:numId="39">
    <w:abstractNumId w:val="6"/>
  </w:num>
  <w:num w:numId="40">
    <w:abstractNumId w:val="28"/>
  </w:num>
  <w:num w:numId="41">
    <w:abstractNumId w:val="4"/>
  </w:num>
  <w:num w:numId="42">
    <w:abstractNumId w:val="28"/>
  </w:num>
  <w:num w:numId="43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D38"/>
    <w:rsid w:val="000052F4"/>
    <w:rsid w:val="0000738C"/>
    <w:rsid w:val="00011460"/>
    <w:rsid w:val="00015544"/>
    <w:rsid w:val="00017B91"/>
    <w:rsid w:val="00020CC0"/>
    <w:rsid w:val="000230F1"/>
    <w:rsid w:val="00032768"/>
    <w:rsid w:val="000357E5"/>
    <w:rsid w:val="00037ACC"/>
    <w:rsid w:val="00037BB3"/>
    <w:rsid w:val="00040ADE"/>
    <w:rsid w:val="00040B6F"/>
    <w:rsid w:val="00041C72"/>
    <w:rsid w:val="00041F9E"/>
    <w:rsid w:val="00046F59"/>
    <w:rsid w:val="00050650"/>
    <w:rsid w:val="00051049"/>
    <w:rsid w:val="000529B6"/>
    <w:rsid w:val="0005398D"/>
    <w:rsid w:val="0005468E"/>
    <w:rsid w:val="0005482F"/>
    <w:rsid w:val="000560BE"/>
    <w:rsid w:val="00061FA4"/>
    <w:rsid w:val="00063F6A"/>
    <w:rsid w:val="0006542B"/>
    <w:rsid w:val="00070408"/>
    <w:rsid w:val="00070E6F"/>
    <w:rsid w:val="00071C74"/>
    <w:rsid w:val="00072294"/>
    <w:rsid w:val="00073268"/>
    <w:rsid w:val="00073E5A"/>
    <w:rsid w:val="000742F5"/>
    <w:rsid w:val="00074B6C"/>
    <w:rsid w:val="00076522"/>
    <w:rsid w:val="00076D92"/>
    <w:rsid w:val="00080271"/>
    <w:rsid w:val="0008037C"/>
    <w:rsid w:val="00081804"/>
    <w:rsid w:val="000821E4"/>
    <w:rsid w:val="00085C00"/>
    <w:rsid w:val="00090004"/>
    <w:rsid w:val="00090535"/>
    <w:rsid w:val="0009752D"/>
    <w:rsid w:val="000A54CF"/>
    <w:rsid w:val="000B068E"/>
    <w:rsid w:val="000B3960"/>
    <w:rsid w:val="000B53AF"/>
    <w:rsid w:val="000C2654"/>
    <w:rsid w:val="000C54E9"/>
    <w:rsid w:val="000C6A4A"/>
    <w:rsid w:val="000D0C0A"/>
    <w:rsid w:val="000D2748"/>
    <w:rsid w:val="000D2AE2"/>
    <w:rsid w:val="000D5D63"/>
    <w:rsid w:val="000D605E"/>
    <w:rsid w:val="000D64CC"/>
    <w:rsid w:val="000E277F"/>
    <w:rsid w:val="000E5004"/>
    <w:rsid w:val="000E6681"/>
    <w:rsid w:val="000F363F"/>
    <w:rsid w:val="000F4DF8"/>
    <w:rsid w:val="000F5182"/>
    <w:rsid w:val="000F5CE7"/>
    <w:rsid w:val="0010376F"/>
    <w:rsid w:val="00105A38"/>
    <w:rsid w:val="00105EE7"/>
    <w:rsid w:val="00107492"/>
    <w:rsid w:val="00107564"/>
    <w:rsid w:val="001111D3"/>
    <w:rsid w:val="001141FB"/>
    <w:rsid w:val="001158A6"/>
    <w:rsid w:val="0011783C"/>
    <w:rsid w:val="001261C6"/>
    <w:rsid w:val="00126232"/>
    <w:rsid w:val="00131144"/>
    <w:rsid w:val="00131D24"/>
    <w:rsid w:val="00133A5D"/>
    <w:rsid w:val="00133B55"/>
    <w:rsid w:val="00134A9E"/>
    <w:rsid w:val="00141018"/>
    <w:rsid w:val="00141AC4"/>
    <w:rsid w:val="00147B9E"/>
    <w:rsid w:val="00150991"/>
    <w:rsid w:val="001545F2"/>
    <w:rsid w:val="001548E2"/>
    <w:rsid w:val="00156E94"/>
    <w:rsid w:val="00160768"/>
    <w:rsid w:val="00160AAD"/>
    <w:rsid w:val="00161DD5"/>
    <w:rsid w:val="00162FD5"/>
    <w:rsid w:val="00163A98"/>
    <w:rsid w:val="00165398"/>
    <w:rsid w:val="00170BB2"/>
    <w:rsid w:val="001714ED"/>
    <w:rsid w:val="001737AC"/>
    <w:rsid w:val="001844E8"/>
    <w:rsid w:val="001855E7"/>
    <w:rsid w:val="00185BBB"/>
    <w:rsid w:val="00187603"/>
    <w:rsid w:val="00187A59"/>
    <w:rsid w:val="00195516"/>
    <w:rsid w:val="001A0009"/>
    <w:rsid w:val="001A16D5"/>
    <w:rsid w:val="001A1995"/>
    <w:rsid w:val="001A1C60"/>
    <w:rsid w:val="001A3538"/>
    <w:rsid w:val="001A3C32"/>
    <w:rsid w:val="001A431B"/>
    <w:rsid w:val="001A65AF"/>
    <w:rsid w:val="001A7280"/>
    <w:rsid w:val="001A75C5"/>
    <w:rsid w:val="001B3EDA"/>
    <w:rsid w:val="001B5413"/>
    <w:rsid w:val="001B7F6D"/>
    <w:rsid w:val="001C1769"/>
    <w:rsid w:val="001C5791"/>
    <w:rsid w:val="001D14EF"/>
    <w:rsid w:val="001D5C02"/>
    <w:rsid w:val="001E010B"/>
    <w:rsid w:val="001E7FA2"/>
    <w:rsid w:val="001F16EA"/>
    <w:rsid w:val="001F2560"/>
    <w:rsid w:val="001F607A"/>
    <w:rsid w:val="001F7203"/>
    <w:rsid w:val="00205F68"/>
    <w:rsid w:val="00206920"/>
    <w:rsid w:val="00207F0A"/>
    <w:rsid w:val="00210F13"/>
    <w:rsid w:val="00211ABA"/>
    <w:rsid w:val="00217B67"/>
    <w:rsid w:val="00217EA9"/>
    <w:rsid w:val="00220648"/>
    <w:rsid w:val="00221025"/>
    <w:rsid w:val="00221E7F"/>
    <w:rsid w:val="00222D26"/>
    <w:rsid w:val="00223587"/>
    <w:rsid w:val="00224E54"/>
    <w:rsid w:val="00230EC0"/>
    <w:rsid w:val="00235CCE"/>
    <w:rsid w:val="00236B60"/>
    <w:rsid w:val="00241AD3"/>
    <w:rsid w:val="002452BD"/>
    <w:rsid w:val="00251689"/>
    <w:rsid w:val="00251CD2"/>
    <w:rsid w:val="00252BE8"/>
    <w:rsid w:val="002536B4"/>
    <w:rsid w:val="00261E42"/>
    <w:rsid w:val="0026491F"/>
    <w:rsid w:val="00265E11"/>
    <w:rsid w:val="00266AC2"/>
    <w:rsid w:val="00271292"/>
    <w:rsid w:val="00274462"/>
    <w:rsid w:val="0027662F"/>
    <w:rsid w:val="00277CB1"/>
    <w:rsid w:val="00280049"/>
    <w:rsid w:val="00285298"/>
    <w:rsid w:val="002924B1"/>
    <w:rsid w:val="00296C37"/>
    <w:rsid w:val="002A37A8"/>
    <w:rsid w:val="002A544D"/>
    <w:rsid w:val="002A5A5B"/>
    <w:rsid w:val="002A74F8"/>
    <w:rsid w:val="002B0051"/>
    <w:rsid w:val="002B03F4"/>
    <w:rsid w:val="002B08F3"/>
    <w:rsid w:val="002B30EB"/>
    <w:rsid w:val="002C0458"/>
    <w:rsid w:val="002C3A27"/>
    <w:rsid w:val="002D4437"/>
    <w:rsid w:val="002D48FB"/>
    <w:rsid w:val="002D5F48"/>
    <w:rsid w:val="002D76F4"/>
    <w:rsid w:val="002E1622"/>
    <w:rsid w:val="002E19C7"/>
    <w:rsid w:val="002E53F1"/>
    <w:rsid w:val="002F4B66"/>
    <w:rsid w:val="002F625C"/>
    <w:rsid w:val="003017A4"/>
    <w:rsid w:val="00306DA6"/>
    <w:rsid w:val="00310470"/>
    <w:rsid w:val="00312BED"/>
    <w:rsid w:val="00317602"/>
    <w:rsid w:val="003216CF"/>
    <w:rsid w:val="00321956"/>
    <w:rsid w:val="00321B80"/>
    <w:rsid w:val="00322BFE"/>
    <w:rsid w:val="0033064E"/>
    <w:rsid w:val="00336B21"/>
    <w:rsid w:val="00340043"/>
    <w:rsid w:val="003404EB"/>
    <w:rsid w:val="00340B50"/>
    <w:rsid w:val="00340FD9"/>
    <w:rsid w:val="0034262A"/>
    <w:rsid w:val="00346153"/>
    <w:rsid w:val="00346C92"/>
    <w:rsid w:val="0035103D"/>
    <w:rsid w:val="00352BB7"/>
    <w:rsid w:val="00353486"/>
    <w:rsid w:val="0035358E"/>
    <w:rsid w:val="00353C76"/>
    <w:rsid w:val="00353E11"/>
    <w:rsid w:val="0036005E"/>
    <w:rsid w:val="00360E95"/>
    <w:rsid w:val="00366678"/>
    <w:rsid w:val="00366DB0"/>
    <w:rsid w:val="00371428"/>
    <w:rsid w:val="00374C1A"/>
    <w:rsid w:val="00374C85"/>
    <w:rsid w:val="00377035"/>
    <w:rsid w:val="00380620"/>
    <w:rsid w:val="00380677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A1688"/>
    <w:rsid w:val="003B0143"/>
    <w:rsid w:val="003B0A55"/>
    <w:rsid w:val="003B1269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44C5"/>
    <w:rsid w:val="003E4887"/>
    <w:rsid w:val="003F46A0"/>
    <w:rsid w:val="003F7B94"/>
    <w:rsid w:val="0040090E"/>
    <w:rsid w:val="00400B9B"/>
    <w:rsid w:val="00403EAD"/>
    <w:rsid w:val="0040685F"/>
    <w:rsid w:val="00407D00"/>
    <w:rsid w:val="00410D3C"/>
    <w:rsid w:val="004112FD"/>
    <w:rsid w:val="00414717"/>
    <w:rsid w:val="00414F00"/>
    <w:rsid w:val="0041510D"/>
    <w:rsid w:val="00421882"/>
    <w:rsid w:val="0042708B"/>
    <w:rsid w:val="00432694"/>
    <w:rsid w:val="00434083"/>
    <w:rsid w:val="004344A8"/>
    <w:rsid w:val="00436FD2"/>
    <w:rsid w:val="00437841"/>
    <w:rsid w:val="004407EB"/>
    <w:rsid w:val="00443DBB"/>
    <w:rsid w:val="00443FA5"/>
    <w:rsid w:val="004535C0"/>
    <w:rsid w:val="00454272"/>
    <w:rsid w:val="00455D22"/>
    <w:rsid w:val="00457650"/>
    <w:rsid w:val="00457D55"/>
    <w:rsid w:val="00461E23"/>
    <w:rsid w:val="0046392F"/>
    <w:rsid w:val="004641E6"/>
    <w:rsid w:val="00466EF2"/>
    <w:rsid w:val="00470BCB"/>
    <w:rsid w:val="00475D38"/>
    <w:rsid w:val="004821B5"/>
    <w:rsid w:val="0048229C"/>
    <w:rsid w:val="00484094"/>
    <w:rsid w:val="00484C59"/>
    <w:rsid w:val="0049141A"/>
    <w:rsid w:val="0049440D"/>
    <w:rsid w:val="004A62A9"/>
    <w:rsid w:val="004A79BD"/>
    <w:rsid w:val="004B058A"/>
    <w:rsid w:val="004B0EDA"/>
    <w:rsid w:val="004B3FEB"/>
    <w:rsid w:val="004B5BBD"/>
    <w:rsid w:val="004B616D"/>
    <w:rsid w:val="004B68E6"/>
    <w:rsid w:val="004C73A6"/>
    <w:rsid w:val="004D3324"/>
    <w:rsid w:val="004D385E"/>
    <w:rsid w:val="004D49F2"/>
    <w:rsid w:val="004D590B"/>
    <w:rsid w:val="004D5D3D"/>
    <w:rsid w:val="004D788C"/>
    <w:rsid w:val="004E0D82"/>
    <w:rsid w:val="004E223B"/>
    <w:rsid w:val="004E2858"/>
    <w:rsid w:val="004E7003"/>
    <w:rsid w:val="004F17E9"/>
    <w:rsid w:val="004F2529"/>
    <w:rsid w:val="004F47E3"/>
    <w:rsid w:val="004F51C2"/>
    <w:rsid w:val="004F5769"/>
    <w:rsid w:val="004F7A12"/>
    <w:rsid w:val="005026A7"/>
    <w:rsid w:val="00503E2F"/>
    <w:rsid w:val="005063D3"/>
    <w:rsid w:val="005065F0"/>
    <w:rsid w:val="005112C8"/>
    <w:rsid w:val="00512249"/>
    <w:rsid w:val="00521D99"/>
    <w:rsid w:val="00521F5A"/>
    <w:rsid w:val="00522F61"/>
    <w:rsid w:val="00524A39"/>
    <w:rsid w:val="00527FFB"/>
    <w:rsid w:val="00530A15"/>
    <w:rsid w:val="00531C36"/>
    <w:rsid w:val="00533050"/>
    <w:rsid w:val="00533DA6"/>
    <w:rsid w:val="0054513A"/>
    <w:rsid w:val="0054589E"/>
    <w:rsid w:val="005466AC"/>
    <w:rsid w:val="00547FDD"/>
    <w:rsid w:val="00551FDE"/>
    <w:rsid w:val="00553617"/>
    <w:rsid w:val="00556A47"/>
    <w:rsid w:val="00557E55"/>
    <w:rsid w:val="00563AB3"/>
    <w:rsid w:val="00564AF5"/>
    <w:rsid w:val="00566249"/>
    <w:rsid w:val="00573A6B"/>
    <w:rsid w:val="005754A2"/>
    <w:rsid w:val="005761B0"/>
    <w:rsid w:val="00576A03"/>
    <w:rsid w:val="00577ABD"/>
    <w:rsid w:val="005833D2"/>
    <w:rsid w:val="00593A1A"/>
    <w:rsid w:val="00597029"/>
    <w:rsid w:val="005A27B0"/>
    <w:rsid w:val="005A29CA"/>
    <w:rsid w:val="005B12E4"/>
    <w:rsid w:val="005B1E8C"/>
    <w:rsid w:val="005B263C"/>
    <w:rsid w:val="005B3AF8"/>
    <w:rsid w:val="005B41BA"/>
    <w:rsid w:val="005B75B9"/>
    <w:rsid w:val="005B77B7"/>
    <w:rsid w:val="005C3A9B"/>
    <w:rsid w:val="005C56C1"/>
    <w:rsid w:val="005C60DD"/>
    <w:rsid w:val="005C6A8B"/>
    <w:rsid w:val="005C7032"/>
    <w:rsid w:val="005C7C33"/>
    <w:rsid w:val="005D07B6"/>
    <w:rsid w:val="005D3941"/>
    <w:rsid w:val="005E0CD6"/>
    <w:rsid w:val="005E1CA5"/>
    <w:rsid w:val="005E3898"/>
    <w:rsid w:val="005F3815"/>
    <w:rsid w:val="00604B32"/>
    <w:rsid w:val="006059EA"/>
    <w:rsid w:val="00607C81"/>
    <w:rsid w:val="00615621"/>
    <w:rsid w:val="006169EE"/>
    <w:rsid w:val="00616BAB"/>
    <w:rsid w:val="0062213F"/>
    <w:rsid w:val="0062230F"/>
    <w:rsid w:val="006249E2"/>
    <w:rsid w:val="006270F2"/>
    <w:rsid w:val="0063105D"/>
    <w:rsid w:val="00634725"/>
    <w:rsid w:val="0063695E"/>
    <w:rsid w:val="00637AAA"/>
    <w:rsid w:val="006413E9"/>
    <w:rsid w:val="00644481"/>
    <w:rsid w:val="00646A82"/>
    <w:rsid w:val="00651654"/>
    <w:rsid w:val="00652F25"/>
    <w:rsid w:val="00654041"/>
    <w:rsid w:val="006647B5"/>
    <w:rsid w:val="00666CFD"/>
    <w:rsid w:val="00666ED2"/>
    <w:rsid w:val="00671005"/>
    <w:rsid w:val="006718AC"/>
    <w:rsid w:val="0067236C"/>
    <w:rsid w:val="006761D2"/>
    <w:rsid w:val="00676E57"/>
    <w:rsid w:val="006813DF"/>
    <w:rsid w:val="00681B33"/>
    <w:rsid w:val="00682582"/>
    <w:rsid w:val="00684D5B"/>
    <w:rsid w:val="0068525E"/>
    <w:rsid w:val="0068561D"/>
    <w:rsid w:val="006869E0"/>
    <w:rsid w:val="0069337C"/>
    <w:rsid w:val="0069608A"/>
    <w:rsid w:val="006A4CAA"/>
    <w:rsid w:val="006B0423"/>
    <w:rsid w:val="006B1938"/>
    <w:rsid w:val="006B1AB6"/>
    <w:rsid w:val="006B34D0"/>
    <w:rsid w:val="006B463E"/>
    <w:rsid w:val="006B61AB"/>
    <w:rsid w:val="006B7767"/>
    <w:rsid w:val="006B7A90"/>
    <w:rsid w:val="006B7DFB"/>
    <w:rsid w:val="006C1870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F1044"/>
    <w:rsid w:val="006F3AF3"/>
    <w:rsid w:val="0070055E"/>
    <w:rsid w:val="0070090C"/>
    <w:rsid w:val="00702F62"/>
    <w:rsid w:val="007039B5"/>
    <w:rsid w:val="0070509C"/>
    <w:rsid w:val="00706B3B"/>
    <w:rsid w:val="00711610"/>
    <w:rsid w:val="00711EBF"/>
    <w:rsid w:val="0071591E"/>
    <w:rsid w:val="00721854"/>
    <w:rsid w:val="007220B6"/>
    <w:rsid w:val="0072320F"/>
    <w:rsid w:val="00731440"/>
    <w:rsid w:val="00731AD5"/>
    <w:rsid w:val="00733351"/>
    <w:rsid w:val="00733BEA"/>
    <w:rsid w:val="00736687"/>
    <w:rsid w:val="00736D57"/>
    <w:rsid w:val="00741589"/>
    <w:rsid w:val="0074349B"/>
    <w:rsid w:val="00746B96"/>
    <w:rsid w:val="00752BAE"/>
    <w:rsid w:val="00753563"/>
    <w:rsid w:val="00755481"/>
    <w:rsid w:val="00760870"/>
    <w:rsid w:val="00767650"/>
    <w:rsid w:val="00767DF4"/>
    <w:rsid w:val="00774737"/>
    <w:rsid w:val="00774FC2"/>
    <w:rsid w:val="00777240"/>
    <w:rsid w:val="007912FB"/>
    <w:rsid w:val="00796B79"/>
    <w:rsid w:val="00796EBD"/>
    <w:rsid w:val="0079777C"/>
    <w:rsid w:val="007A034F"/>
    <w:rsid w:val="007A2F4C"/>
    <w:rsid w:val="007B0C5C"/>
    <w:rsid w:val="007B50CC"/>
    <w:rsid w:val="007B5DAF"/>
    <w:rsid w:val="007C2914"/>
    <w:rsid w:val="007C402E"/>
    <w:rsid w:val="007C54DE"/>
    <w:rsid w:val="007C7470"/>
    <w:rsid w:val="007D0122"/>
    <w:rsid w:val="007D2ACE"/>
    <w:rsid w:val="007D3B75"/>
    <w:rsid w:val="007D5C01"/>
    <w:rsid w:val="007E2BC6"/>
    <w:rsid w:val="007E3F57"/>
    <w:rsid w:val="007E4D55"/>
    <w:rsid w:val="007F11B4"/>
    <w:rsid w:val="007F1EE4"/>
    <w:rsid w:val="007F46E1"/>
    <w:rsid w:val="007F4A90"/>
    <w:rsid w:val="008007F4"/>
    <w:rsid w:val="00803E76"/>
    <w:rsid w:val="0080695D"/>
    <w:rsid w:val="00810BCF"/>
    <w:rsid w:val="008119A6"/>
    <w:rsid w:val="00811F51"/>
    <w:rsid w:val="00812512"/>
    <w:rsid w:val="00812529"/>
    <w:rsid w:val="00812ADD"/>
    <w:rsid w:val="00815E0E"/>
    <w:rsid w:val="0082049C"/>
    <w:rsid w:val="008223AD"/>
    <w:rsid w:val="00823076"/>
    <w:rsid w:val="00824415"/>
    <w:rsid w:val="00825AC1"/>
    <w:rsid w:val="00830EE3"/>
    <w:rsid w:val="0083156C"/>
    <w:rsid w:val="008323F5"/>
    <w:rsid w:val="00842753"/>
    <w:rsid w:val="0084294B"/>
    <w:rsid w:val="0084453E"/>
    <w:rsid w:val="00846BEB"/>
    <w:rsid w:val="00856F77"/>
    <w:rsid w:val="00864D0D"/>
    <w:rsid w:val="00865FEA"/>
    <w:rsid w:val="00866F1C"/>
    <w:rsid w:val="00870699"/>
    <w:rsid w:val="008743E4"/>
    <w:rsid w:val="00887983"/>
    <w:rsid w:val="00890211"/>
    <w:rsid w:val="00893F91"/>
    <w:rsid w:val="00896F37"/>
    <w:rsid w:val="008A1BEF"/>
    <w:rsid w:val="008A1E77"/>
    <w:rsid w:val="008A2D14"/>
    <w:rsid w:val="008A3816"/>
    <w:rsid w:val="008A611F"/>
    <w:rsid w:val="008A6323"/>
    <w:rsid w:val="008A6682"/>
    <w:rsid w:val="008A6FF6"/>
    <w:rsid w:val="008A782A"/>
    <w:rsid w:val="008B0355"/>
    <w:rsid w:val="008C2927"/>
    <w:rsid w:val="008C788D"/>
    <w:rsid w:val="008D1064"/>
    <w:rsid w:val="008D1DF9"/>
    <w:rsid w:val="008D2A6E"/>
    <w:rsid w:val="008D3417"/>
    <w:rsid w:val="008D5FA1"/>
    <w:rsid w:val="008E2582"/>
    <w:rsid w:val="008E5F11"/>
    <w:rsid w:val="008E64DE"/>
    <w:rsid w:val="008E67C3"/>
    <w:rsid w:val="008E704F"/>
    <w:rsid w:val="008F03D1"/>
    <w:rsid w:val="008F1C07"/>
    <w:rsid w:val="008F237E"/>
    <w:rsid w:val="008F3440"/>
    <w:rsid w:val="008F3B63"/>
    <w:rsid w:val="008F7AFA"/>
    <w:rsid w:val="009058D1"/>
    <w:rsid w:val="00907566"/>
    <w:rsid w:val="009079FC"/>
    <w:rsid w:val="00911216"/>
    <w:rsid w:val="00913E1E"/>
    <w:rsid w:val="00915EF3"/>
    <w:rsid w:val="00915F75"/>
    <w:rsid w:val="009166DF"/>
    <w:rsid w:val="00922D27"/>
    <w:rsid w:val="00930613"/>
    <w:rsid w:val="009344FA"/>
    <w:rsid w:val="00934849"/>
    <w:rsid w:val="009357E1"/>
    <w:rsid w:val="009374AE"/>
    <w:rsid w:val="00940D78"/>
    <w:rsid w:val="00942049"/>
    <w:rsid w:val="009453B5"/>
    <w:rsid w:val="0094790D"/>
    <w:rsid w:val="009541D1"/>
    <w:rsid w:val="0095650C"/>
    <w:rsid w:val="009565EC"/>
    <w:rsid w:val="00956C5C"/>
    <w:rsid w:val="009604EC"/>
    <w:rsid w:val="009628A3"/>
    <w:rsid w:val="0096310E"/>
    <w:rsid w:val="009643AD"/>
    <w:rsid w:val="009656EC"/>
    <w:rsid w:val="009677E4"/>
    <w:rsid w:val="009710A6"/>
    <w:rsid w:val="00971EE7"/>
    <w:rsid w:val="00973F6D"/>
    <w:rsid w:val="009742B0"/>
    <w:rsid w:val="009830AF"/>
    <w:rsid w:val="009849F5"/>
    <w:rsid w:val="009918B2"/>
    <w:rsid w:val="0099191C"/>
    <w:rsid w:val="00992FFF"/>
    <w:rsid w:val="00995968"/>
    <w:rsid w:val="00995CBB"/>
    <w:rsid w:val="009A4113"/>
    <w:rsid w:val="009A4A8E"/>
    <w:rsid w:val="009A71E6"/>
    <w:rsid w:val="009B2FEF"/>
    <w:rsid w:val="009B335B"/>
    <w:rsid w:val="009B4A45"/>
    <w:rsid w:val="009B5C33"/>
    <w:rsid w:val="009B641E"/>
    <w:rsid w:val="009C128C"/>
    <w:rsid w:val="009C148B"/>
    <w:rsid w:val="009C1BA8"/>
    <w:rsid w:val="009C1FEA"/>
    <w:rsid w:val="009C281A"/>
    <w:rsid w:val="009C43F1"/>
    <w:rsid w:val="009C5F03"/>
    <w:rsid w:val="009C707C"/>
    <w:rsid w:val="009D23D7"/>
    <w:rsid w:val="009D3E0F"/>
    <w:rsid w:val="009D46A4"/>
    <w:rsid w:val="009D47B0"/>
    <w:rsid w:val="009D4DB4"/>
    <w:rsid w:val="009D55D6"/>
    <w:rsid w:val="009D776A"/>
    <w:rsid w:val="009E323C"/>
    <w:rsid w:val="009E49DC"/>
    <w:rsid w:val="009E4A9D"/>
    <w:rsid w:val="009E4E20"/>
    <w:rsid w:val="009E5699"/>
    <w:rsid w:val="009E6BDD"/>
    <w:rsid w:val="009E79D1"/>
    <w:rsid w:val="009F31CD"/>
    <w:rsid w:val="009F43CD"/>
    <w:rsid w:val="009F5C9F"/>
    <w:rsid w:val="009F6EF6"/>
    <w:rsid w:val="009F7502"/>
    <w:rsid w:val="009F7ED5"/>
    <w:rsid w:val="00A0024D"/>
    <w:rsid w:val="00A031C0"/>
    <w:rsid w:val="00A040D1"/>
    <w:rsid w:val="00A1019A"/>
    <w:rsid w:val="00A12222"/>
    <w:rsid w:val="00A16D2F"/>
    <w:rsid w:val="00A1764F"/>
    <w:rsid w:val="00A20DCB"/>
    <w:rsid w:val="00A26B9B"/>
    <w:rsid w:val="00A345F4"/>
    <w:rsid w:val="00A34C16"/>
    <w:rsid w:val="00A34EC6"/>
    <w:rsid w:val="00A3529B"/>
    <w:rsid w:val="00A3688F"/>
    <w:rsid w:val="00A47CD7"/>
    <w:rsid w:val="00A5199E"/>
    <w:rsid w:val="00A51BF1"/>
    <w:rsid w:val="00A5486C"/>
    <w:rsid w:val="00A54A73"/>
    <w:rsid w:val="00A57FDC"/>
    <w:rsid w:val="00A601A1"/>
    <w:rsid w:val="00A601D1"/>
    <w:rsid w:val="00A60798"/>
    <w:rsid w:val="00A60936"/>
    <w:rsid w:val="00A63272"/>
    <w:rsid w:val="00A702E8"/>
    <w:rsid w:val="00A715A7"/>
    <w:rsid w:val="00A73782"/>
    <w:rsid w:val="00A73C8B"/>
    <w:rsid w:val="00A769CB"/>
    <w:rsid w:val="00A77047"/>
    <w:rsid w:val="00A9289C"/>
    <w:rsid w:val="00A93BD9"/>
    <w:rsid w:val="00A94BB3"/>
    <w:rsid w:val="00A96A96"/>
    <w:rsid w:val="00AA04C3"/>
    <w:rsid w:val="00AA0A2B"/>
    <w:rsid w:val="00AA1BD7"/>
    <w:rsid w:val="00AB22D9"/>
    <w:rsid w:val="00AB3CE2"/>
    <w:rsid w:val="00AC4534"/>
    <w:rsid w:val="00AC68F7"/>
    <w:rsid w:val="00AC6BBB"/>
    <w:rsid w:val="00AD03CB"/>
    <w:rsid w:val="00AD6A5F"/>
    <w:rsid w:val="00AE45C0"/>
    <w:rsid w:val="00AE78D5"/>
    <w:rsid w:val="00AF1FA2"/>
    <w:rsid w:val="00AF4C84"/>
    <w:rsid w:val="00AF6382"/>
    <w:rsid w:val="00AF66D0"/>
    <w:rsid w:val="00B0019B"/>
    <w:rsid w:val="00B0025C"/>
    <w:rsid w:val="00B03EB1"/>
    <w:rsid w:val="00B04270"/>
    <w:rsid w:val="00B05A90"/>
    <w:rsid w:val="00B05CB0"/>
    <w:rsid w:val="00B11952"/>
    <w:rsid w:val="00B13446"/>
    <w:rsid w:val="00B22E57"/>
    <w:rsid w:val="00B26ED8"/>
    <w:rsid w:val="00B27DDA"/>
    <w:rsid w:val="00B3056D"/>
    <w:rsid w:val="00B32756"/>
    <w:rsid w:val="00B33743"/>
    <w:rsid w:val="00B34A41"/>
    <w:rsid w:val="00B34CFE"/>
    <w:rsid w:val="00B370DA"/>
    <w:rsid w:val="00B372D9"/>
    <w:rsid w:val="00B378E1"/>
    <w:rsid w:val="00B411FD"/>
    <w:rsid w:val="00B41BF7"/>
    <w:rsid w:val="00B52272"/>
    <w:rsid w:val="00B53BDF"/>
    <w:rsid w:val="00B54AE7"/>
    <w:rsid w:val="00B63A4D"/>
    <w:rsid w:val="00B641E4"/>
    <w:rsid w:val="00B6468C"/>
    <w:rsid w:val="00B65CCD"/>
    <w:rsid w:val="00B66033"/>
    <w:rsid w:val="00B67E27"/>
    <w:rsid w:val="00B73626"/>
    <w:rsid w:val="00B7419D"/>
    <w:rsid w:val="00B744E8"/>
    <w:rsid w:val="00B755A9"/>
    <w:rsid w:val="00B76C0C"/>
    <w:rsid w:val="00B81D41"/>
    <w:rsid w:val="00B82831"/>
    <w:rsid w:val="00B83E56"/>
    <w:rsid w:val="00B84354"/>
    <w:rsid w:val="00B94101"/>
    <w:rsid w:val="00B947AC"/>
    <w:rsid w:val="00B95DD1"/>
    <w:rsid w:val="00BA1118"/>
    <w:rsid w:val="00BA28BF"/>
    <w:rsid w:val="00BA56C4"/>
    <w:rsid w:val="00BA6A2C"/>
    <w:rsid w:val="00BB0E4C"/>
    <w:rsid w:val="00BB6432"/>
    <w:rsid w:val="00BC25A6"/>
    <w:rsid w:val="00BC2759"/>
    <w:rsid w:val="00BC4AC9"/>
    <w:rsid w:val="00BC6F4A"/>
    <w:rsid w:val="00BD1868"/>
    <w:rsid w:val="00BD3283"/>
    <w:rsid w:val="00BD4803"/>
    <w:rsid w:val="00BE04A6"/>
    <w:rsid w:val="00BE05FD"/>
    <w:rsid w:val="00BE11D9"/>
    <w:rsid w:val="00BE3184"/>
    <w:rsid w:val="00BE4068"/>
    <w:rsid w:val="00BE7521"/>
    <w:rsid w:val="00BF26F4"/>
    <w:rsid w:val="00BF3A68"/>
    <w:rsid w:val="00BF4244"/>
    <w:rsid w:val="00BF65F6"/>
    <w:rsid w:val="00BF6D53"/>
    <w:rsid w:val="00BF7CF3"/>
    <w:rsid w:val="00C035CC"/>
    <w:rsid w:val="00C04DA3"/>
    <w:rsid w:val="00C0603D"/>
    <w:rsid w:val="00C105F0"/>
    <w:rsid w:val="00C1179C"/>
    <w:rsid w:val="00C123B2"/>
    <w:rsid w:val="00C1413A"/>
    <w:rsid w:val="00C17A68"/>
    <w:rsid w:val="00C22852"/>
    <w:rsid w:val="00C22E53"/>
    <w:rsid w:val="00C3032D"/>
    <w:rsid w:val="00C33198"/>
    <w:rsid w:val="00C3368C"/>
    <w:rsid w:val="00C35BC1"/>
    <w:rsid w:val="00C40050"/>
    <w:rsid w:val="00C4226D"/>
    <w:rsid w:val="00C47FD5"/>
    <w:rsid w:val="00C52A49"/>
    <w:rsid w:val="00C5508F"/>
    <w:rsid w:val="00C567A9"/>
    <w:rsid w:val="00C56EAA"/>
    <w:rsid w:val="00C57D21"/>
    <w:rsid w:val="00C60DC2"/>
    <w:rsid w:val="00C64D31"/>
    <w:rsid w:val="00C6668F"/>
    <w:rsid w:val="00C730B2"/>
    <w:rsid w:val="00C74192"/>
    <w:rsid w:val="00C75298"/>
    <w:rsid w:val="00C76919"/>
    <w:rsid w:val="00C76CC1"/>
    <w:rsid w:val="00C773D9"/>
    <w:rsid w:val="00C80B97"/>
    <w:rsid w:val="00C81273"/>
    <w:rsid w:val="00C84F8F"/>
    <w:rsid w:val="00C91509"/>
    <w:rsid w:val="00C91DA3"/>
    <w:rsid w:val="00C97472"/>
    <w:rsid w:val="00CA2A13"/>
    <w:rsid w:val="00CB1E6B"/>
    <w:rsid w:val="00CB2952"/>
    <w:rsid w:val="00CB528B"/>
    <w:rsid w:val="00CB5808"/>
    <w:rsid w:val="00CC0D0E"/>
    <w:rsid w:val="00CC1BE9"/>
    <w:rsid w:val="00CD3424"/>
    <w:rsid w:val="00CD3740"/>
    <w:rsid w:val="00CD44DF"/>
    <w:rsid w:val="00CD5AED"/>
    <w:rsid w:val="00CD60C5"/>
    <w:rsid w:val="00CD760D"/>
    <w:rsid w:val="00CE304B"/>
    <w:rsid w:val="00CE53CA"/>
    <w:rsid w:val="00CE576F"/>
    <w:rsid w:val="00CE73D0"/>
    <w:rsid w:val="00CF4C1C"/>
    <w:rsid w:val="00CF4D8B"/>
    <w:rsid w:val="00CF5372"/>
    <w:rsid w:val="00CF5CFF"/>
    <w:rsid w:val="00D050E7"/>
    <w:rsid w:val="00D05D26"/>
    <w:rsid w:val="00D064AC"/>
    <w:rsid w:val="00D10E81"/>
    <w:rsid w:val="00D1126D"/>
    <w:rsid w:val="00D1240A"/>
    <w:rsid w:val="00D14917"/>
    <w:rsid w:val="00D15381"/>
    <w:rsid w:val="00D20A90"/>
    <w:rsid w:val="00D21845"/>
    <w:rsid w:val="00D241F1"/>
    <w:rsid w:val="00D25CA2"/>
    <w:rsid w:val="00D31744"/>
    <w:rsid w:val="00D34122"/>
    <w:rsid w:val="00D35EA7"/>
    <w:rsid w:val="00D3694E"/>
    <w:rsid w:val="00D36A50"/>
    <w:rsid w:val="00D42D96"/>
    <w:rsid w:val="00D42F43"/>
    <w:rsid w:val="00D45B6D"/>
    <w:rsid w:val="00D46436"/>
    <w:rsid w:val="00D46892"/>
    <w:rsid w:val="00D51B8E"/>
    <w:rsid w:val="00D51F99"/>
    <w:rsid w:val="00D551B0"/>
    <w:rsid w:val="00D561AD"/>
    <w:rsid w:val="00D56628"/>
    <w:rsid w:val="00D57AC5"/>
    <w:rsid w:val="00D74CB8"/>
    <w:rsid w:val="00D76779"/>
    <w:rsid w:val="00D76E3C"/>
    <w:rsid w:val="00D7789C"/>
    <w:rsid w:val="00D77FAE"/>
    <w:rsid w:val="00D81F23"/>
    <w:rsid w:val="00D82679"/>
    <w:rsid w:val="00D829C9"/>
    <w:rsid w:val="00D84097"/>
    <w:rsid w:val="00D85072"/>
    <w:rsid w:val="00D94BEC"/>
    <w:rsid w:val="00D975FB"/>
    <w:rsid w:val="00DA14C4"/>
    <w:rsid w:val="00DA22A2"/>
    <w:rsid w:val="00DA2818"/>
    <w:rsid w:val="00DA74B1"/>
    <w:rsid w:val="00DA76AB"/>
    <w:rsid w:val="00DB5743"/>
    <w:rsid w:val="00DC0109"/>
    <w:rsid w:val="00DC03A7"/>
    <w:rsid w:val="00DC1162"/>
    <w:rsid w:val="00DC28F1"/>
    <w:rsid w:val="00DC3864"/>
    <w:rsid w:val="00DC3B8A"/>
    <w:rsid w:val="00DC7FB9"/>
    <w:rsid w:val="00DD1DEE"/>
    <w:rsid w:val="00DD228B"/>
    <w:rsid w:val="00DD27A6"/>
    <w:rsid w:val="00DD4061"/>
    <w:rsid w:val="00DD6C09"/>
    <w:rsid w:val="00DD7D00"/>
    <w:rsid w:val="00DF03A6"/>
    <w:rsid w:val="00DF272C"/>
    <w:rsid w:val="00DF5EB5"/>
    <w:rsid w:val="00DF7472"/>
    <w:rsid w:val="00DF7730"/>
    <w:rsid w:val="00E0197E"/>
    <w:rsid w:val="00E0628D"/>
    <w:rsid w:val="00E07000"/>
    <w:rsid w:val="00E104E7"/>
    <w:rsid w:val="00E118A3"/>
    <w:rsid w:val="00E13A0D"/>
    <w:rsid w:val="00E16386"/>
    <w:rsid w:val="00E17E5B"/>
    <w:rsid w:val="00E20CB6"/>
    <w:rsid w:val="00E2118A"/>
    <w:rsid w:val="00E2479F"/>
    <w:rsid w:val="00E25A8D"/>
    <w:rsid w:val="00E26837"/>
    <w:rsid w:val="00E27BA8"/>
    <w:rsid w:val="00E36EF0"/>
    <w:rsid w:val="00E374B3"/>
    <w:rsid w:val="00E40814"/>
    <w:rsid w:val="00E40E27"/>
    <w:rsid w:val="00E4459E"/>
    <w:rsid w:val="00E450B8"/>
    <w:rsid w:val="00E45114"/>
    <w:rsid w:val="00E45193"/>
    <w:rsid w:val="00E47CBA"/>
    <w:rsid w:val="00E5142A"/>
    <w:rsid w:val="00E52B1B"/>
    <w:rsid w:val="00E54DB7"/>
    <w:rsid w:val="00E57F87"/>
    <w:rsid w:val="00E6226C"/>
    <w:rsid w:val="00E67F90"/>
    <w:rsid w:val="00E67FB3"/>
    <w:rsid w:val="00E72472"/>
    <w:rsid w:val="00E72DC9"/>
    <w:rsid w:val="00E736A5"/>
    <w:rsid w:val="00E7401E"/>
    <w:rsid w:val="00E80237"/>
    <w:rsid w:val="00E8565C"/>
    <w:rsid w:val="00E87A42"/>
    <w:rsid w:val="00E87B6C"/>
    <w:rsid w:val="00E906C6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E3177"/>
    <w:rsid w:val="00EE4865"/>
    <w:rsid w:val="00EF1A33"/>
    <w:rsid w:val="00EF210E"/>
    <w:rsid w:val="00EF4BE4"/>
    <w:rsid w:val="00EF612D"/>
    <w:rsid w:val="00EF63A7"/>
    <w:rsid w:val="00F04EA6"/>
    <w:rsid w:val="00F058C6"/>
    <w:rsid w:val="00F06AE2"/>
    <w:rsid w:val="00F11895"/>
    <w:rsid w:val="00F13A12"/>
    <w:rsid w:val="00F149A2"/>
    <w:rsid w:val="00F15407"/>
    <w:rsid w:val="00F15871"/>
    <w:rsid w:val="00F160D8"/>
    <w:rsid w:val="00F16308"/>
    <w:rsid w:val="00F201D1"/>
    <w:rsid w:val="00F2760F"/>
    <w:rsid w:val="00F33423"/>
    <w:rsid w:val="00F3403B"/>
    <w:rsid w:val="00F423AF"/>
    <w:rsid w:val="00F426E3"/>
    <w:rsid w:val="00F427E1"/>
    <w:rsid w:val="00F434A3"/>
    <w:rsid w:val="00F45051"/>
    <w:rsid w:val="00F502F5"/>
    <w:rsid w:val="00F5195A"/>
    <w:rsid w:val="00F52D6A"/>
    <w:rsid w:val="00F543EA"/>
    <w:rsid w:val="00F548A5"/>
    <w:rsid w:val="00F61F37"/>
    <w:rsid w:val="00F80EBF"/>
    <w:rsid w:val="00F80EF9"/>
    <w:rsid w:val="00F81404"/>
    <w:rsid w:val="00F855E9"/>
    <w:rsid w:val="00F85800"/>
    <w:rsid w:val="00F8617E"/>
    <w:rsid w:val="00F867F1"/>
    <w:rsid w:val="00F96891"/>
    <w:rsid w:val="00F96C74"/>
    <w:rsid w:val="00F96DB5"/>
    <w:rsid w:val="00FA24FB"/>
    <w:rsid w:val="00FA2ED2"/>
    <w:rsid w:val="00FC0544"/>
    <w:rsid w:val="00FC0F3C"/>
    <w:rsid w:val="00FC11FA"/>
    <w:rsid w:val="00FC1843"/>
    <w:rsid w:val="00FC7399"/>
    <w:rsid w:val="00FC7F62"/>
    <w:rsid w:val="00FD047A"/>
    <w:rsid w:val="00FD1EB9"/>
    <w:rsid w:val="00FD22CE"/>
    <w:rsid w:val="00FD41F4"/>
    <w:rsid w:val="00FD6CD1"/>
    <w:rsid w:val="00FD7515"/>
    <w:rsid w:val="00FE0967"/>
    <w:rsid w:val="00FE3E34"/>
    <w:rsid w:val="00FE40DF"/>
    <w:rsid w:val="00FE489A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AD93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B66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2F4B66"/>
    <w:pPr>
      <w:keepNext/>
      <w:numPr>
        <w:numId w:val="21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2F4B66"/>
    <w:pPr>
      <w:keepNext/>
      <w:keepLines/>
      <w:pageBreakBefore/>
      <w:numPr>
        <w:ilvl w:val="1"/>
        <w:numId w:val="21"/>
      </w:numPr>
      <w:pBdr>
        <w:bottom w:val="single" w:sz="4" w:space="1" w:color="auto"/>
      </w:pBdr>
      <w:spacing w:before="120" w:after="1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2F4B66"/>
    <w:pPr>
      <w:keepNext/>
      <w:widowControl w:val="0"/>
      <w:numPr>
        <w:ilvl w:val="2"/>
        <w:numId w:val="21"/>
      </w:numPr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2F4B66"/>
    <w:pPr>
      <w:keepNext/>
      <w:numPr>
        <w:ilvl w:val="3"/>
        <w:numId w:val="21"/>
      </w:numPr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2F4B66"/>
    <w:pPr>
      <w:keepNext/>
      <w:numPr>
        <w:ilvl w:val="4"/>
        <w:numId w:val="21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2F4B66"/>
    <w:pPr>
      <w:keepNext/>
      <w:numPr>
        <w:ilvl w:val="5"/>
        <w:numId w:val="21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2F4B66"/>
    <w:pPr>
      <w:numPr>
        <w:ilvl w:val="6"/>
        <w:numId w:val="21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2F4B66"/>
    <w:pPr>
      <w:keepNext/>
      <w:numPr>
        <w:ilvl w:val="7"/>
        <w:numId w:val="21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2F4B66"/>
    <w:pPr>
      <w:keepNext/>
      <w:numPr>
        <w:ilvl w:val="8"/>
        <w:numId w:val="21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7E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7E9"/>
    <w:rPr>
      <w:rFonts w:ascii="Tahoma" w:hAnsi="Tahoma" w:cs="Tahoma"/>
      <w:sz w:val="16"/>
      <w:szCs w:val="16"/>
    </w:rPr>
  </w:style>
  <w:style w:type="paragraph" w:customStyle="1" w:styleId="BackMatterHeading">
    <w:name w:val="Back Matter Heading"/>
    <w:next w:val="Normal"/>
    <w:autoRedefine/>
    <w:rsid w:val="002F4B66"/>
    <w:pPr>
      <w:keepNext/>
      <w:pageBreakBefore/>
      <w:spacing w:after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2F4B66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2F4B66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2F4B66"/>
    <w:rPr>
      <w:vertAlign w:val="superscript"/>
    </w:rPr>
  </w:style>
  <w:style w:type="paragraph" w:styleId="FootnoteText">
    <w:name w:val="footnote text"/>
    <w:link w:val="FootnoteTextChar"/>
    <w:rsid w:val="002F4B66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D829C9"/>
    <w:pPr>
      <w:keepNext/>
      <w:pageBreakBefore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2F4B66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2F4B66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2F4B66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2F4B66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2F4B66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2F4B66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2F4B66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2F4B66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2F4B66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2F4B66"/>
    <w:pPr>
      <w:ind w:left="1920"/>
    </w:pPr>
    <w:rPr>
      <w:rFonts w:ascii="Arial" w:hAnsi="Arial"/>
      <w:sz w:val="24"/>
    </w:rPr>
  </w:style>
  <w:style w:type="paragraph" w:styleId="Caption">
    <w:name w:val="caption"/>
    <w:basedOn w:val="Normal"/>
    <w:next w:val="Normal"/>
    <w:link w:val="CaptionChar"/>
    <w:uiPriority w:val="35"/>
    <w:qFormat/>
    <w:rsid w:val="002F4B66"/>
    <w:pPr>
      <w:keepNext/>
      <w:spacing w:after="60"/>
    </w:pPr>
    <w:rPr>
      <w:rFonts w:ascii="Arial Narrow" w:hAnsi="Arial Narrow"/>
      <w:b/>
      <w:bCs/>
      <w:sz w:val="20"/>
    </w:rPr>
  </w:style>
  <w:style w:type="character" w:styleId="CommentReference">
    <w:name w:val="annotation reference"/>
    <w:basedOn w:val="DefaultParagraphFont"/>
    <w:rsid w:val="004E0D82"/>
    <w:rPr>
      <w:sz w:val="16"/>
      <w:szCs w:val="16"/>
    </w:rPr>
  </w:style>
  <w:style w:type="paragraph" w:styleId="CommentText">
    <w:name w:val="annotation text"/>
    <w:basedOn w:val="Normal"/>
    <w:rsid w:val="004E0D82"/>
    <w:rPr>
      <w:sz w:val="20"/>
    </w:rPr>
  </w:style>
  <w:style w:type="paragraph" w:styleId="CommentSubject">
    <w:name w:val="annotation subject"/>
    <w:basedOn w:val="CommentText"/>
    <w:next w:val="CommentText"/>
    <w:rsid w:val="004E0D82"/>
    <w:rPr>
      <w:b/>
      <w:bCs/>
    </w:rPr>
  </w:style>
  <w:style w:type="paragraph" w:styleId="TableofFigures">
    <w:name w:val="table of figures"/>
    <w:basedOn w:val="TOC1"/>
    <w:next w:val="Normal"/>
    <w:autoRedefine/>
    <w:uiPriority w:val="99"/>
    <w:rsid w:val="002F4B66"/>
    <w:rPr>
      <w:b w:val="0"/>
    </w:rPr>
  </w:style>
  <w:style w:type="character" w:customStyle="1" w:styleId="Heading2Char">
    <w:name w:val="Heading 2 Char"/>
    <w:basedOn w:val="DefaultParagraphFont"/>
    <w:link w:val="Heading2"/>
    <w:rsid w:val="002F4B66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2F4B66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2F4B66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2F4B66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2F4B66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2F4B66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2F4B66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2F4B66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2F4B66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2F4B66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2F4B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F4B66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character" w:styleId="FollowedHyperlink">
    <w:name w:val="FollowedHyperlink"/>
    <w:basedOn w:val="DefaultParagraphFont"/>
    <w:rsid w:val="002F4B66"/>
    <w:rPr>
      <w:rFonts w:ascii="Arial" w:hAnsi="Arial"/>
      <w:color w:val="800080" w:themeColor="followedHyperlink"/>
      <w:sz w:val="22"/>
      <w:u w:val="single"/>
    </w:rPr>
  </w:style>
  <w:style w:type="paragraph" w:styleId="BodyText">
    <w:name w:val="Body Text"/>
    <w:basedOn w:val="Normal"/>
    <w:link w:val="BodyTextChar"/>
    <w:uiPriority w:val="99"/>
    <w:rsid w:val="002F4B66"/>
  </w:style>
  <w:style w:type="character" w:customStyle="1" w:styleId="BodyTextChar">
    <w:name w:val="Body Text Char"/>
    <w:basedOn w:val="DefaultParagraphFont"/>
    <w:link w:val="BodyText"/>
    <w:uiPriority w:val="99"/>
    <w:rsid w:val="002F4B66"/>
    <w:rPr>
      <w:rFonts w:ascii="Arial" w:hAnsi="Arial"/>
      <w:sz w:val="22"/>
    </w:rPr>
  </w:style>
  <w:style w:type="character" w:customStyle="1" w:styleId="HeaderChar">
    <w:name w:val="Header Char"/>
    <w:basedOn w:val="DefaultParagraphFont"/>
    <w:link w:val="Header"/>
    <w:rsid w:val="002F4B66"/>
    <w:rPr>
      <w:rFonts w:ascii="Arial Narrow" w:hAnsi="Arial Narrow"/>
      <w:sz w:val="18"/>
    </w:rPr>
  </w:style>
  <w:style w:type="numbering" w:customStyle="1" w:styleId="Appendices">
    <w:name w:val="Appendices"/>
    <w:uiPriority w:val="99"/>
    <w:rsid w:val="002F4B66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2F4B66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2F4B66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2F4B66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2F4B66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2F4B66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2F4B66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2F4B66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2F4B66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2F4B66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2F4B66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2F4B66"/>
    <w:pPr>
      <w:numPr>
        <w:numId w:val="12"/>
      </w:numPr>
    </w:pPr>
  </w:style>
  <w:style w:type="numbering" w:customStyle="1" w:styleId="BMH">
    <w:name w:val="BMH"/>
    <w:uiPriority w:val="99"/>
    <w:rsid w:val="002F4B66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2F4B66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2F4B66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2F4B66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2F4B66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2F4B66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2F4B66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2F4B66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2F4B66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2F4B66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2F4B66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2F4B66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2F4B66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2F4B66"/>
  </w:style>
  <w:style w:type="character" w:customStyle="1" w:styleId="BodyText10GlossaryChar">
    <w:name w:val="Body Text 10 Glossary Char"/>
    <w:basedOn w:val="BodyText10Char"/>
    <w:link w:val="BodyText10Glossary"/>
    <w:rsid w:val="002F4B66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2F4B66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2F4B66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2F4B66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2F4B66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2F4B66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2F4B66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2F4B66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2F4B66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2F4B66"/>
    <w:rPr>
      <w:rFonts w:ascii="Arial" w:hAnsi="Arial"/>
      <w:b/>
      <w:bCs/>
      <w:sz w:val="22"/>
    </w:rPr>
  </w:style>
  <w:style w:type="paragraph" w:customStyle="1" w:styleId="BodyTextBullet">
    <w:name w:val="Body Text Bullet"/>
    <w:basedOn w:val="BodyText"/>
    <w:link w:val="BodyTextBulletChar"/>
    <w:uiPriority w:val="99"/>
    <w:rsid w:val="002F4B66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2F4B66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2F4B66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2F4B66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2F4B66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2F4B66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2F4B66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2F4B66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2F4B66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2F4B66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2F4B66"/>
  </w:style>
  <w:style w:type="character" w:customStyle="1" w:styleId="BodyTextGlossaryChar">
    <w:name w:val="Body Text Glossary Char"/>
    <w:basedOn w:val="BodyTextChar"/>
    <w:link w:val="BodyTextGlossary"/>
    <w:rsid w:val="002F4B66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2F4B66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2F4B66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2F4B66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2F4B66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2F4B66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2F4B66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2F4B66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2F4B66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2F4B66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2F4B66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2F4B66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2F4B66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2F4B66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2F4B66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2F4B66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2F4B66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2F4B66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2F4B66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2F4B66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2F4B66"/>
    <w:rPr>
      <w:rFonts w:ascii="Arial Narrow" w:hAnsi="Arial Narrow"/>
      <w:b/>
      <w:bCs/>
    </w:rPr>
  </w:style>
  <w:style w:type="paragraph" w:customStyle="1" w:styleId="CoverProgramName">
    <w:name w:val="Cover Program Name"/>
    <w:link w:val="CoverProgramNameChar"/>
    <w:rsid w:val="002F4B66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2F4B66"/>
    <w:rPr>
      <w:rFonts w:ascii="Arial Narrow" w:hAnsi="Arial Narrow"/>
      <w:b/>
      <w:color w:val="000000" w:themeColor="text1"/>
      <w:sz w:val="40"/>
    </w:rPr>
  </w:style>
  <w:style w:type="paragraph" w:customStyle="1" w:styleId="CoverDocumentName">
    <w:name w:val="Cover Document Name"/>
    <w:basedOn w:val="Normal"/>
    <w:rsid w:val="002F4B66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jectName">
    <w:name w:val="Cover Project Name"/>
    <w:basedOn w:val="Normal"/>
    <w:rsid w:val="002F4B66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2F4B66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2F4B66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2F4B66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2F4B66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2F4B66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2F4B66"/>
    <w:rPr>
      <w:rFonts w:ascii="Arial" w:hAnsi="Arial"/>
      <w:sz w:val="18"/>
    </w:rPr>
  </w:style>
  <w:style w:type="character" w:customStyle="1" w:styleId="Hyperlink10">
    <w:name w:val="Hyperlink 10"/>
    <w:basedOn w:val="Hyperlink"/>
    <w:uiPriority w:val="99"/>
    <w:rsid w:val="002F4B66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2F4B66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2F4B66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2F4B66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2F4B66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2F4B66"/>
    <w:pPr>
      <w:numPr>
        <w:numId w:val="22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4535C0"/>
    <w:pPr>
      <w:numPr>
        <w:numId w:val="23"/>
      </w:numPr>
      <w:ind w:left="936"/>
    </w:pPr>
  </w:style>
  <w:style w:type="paragraph" w:customStyle="1" w:styleId="InstructionalTextNumber">
    <w:name w:val="Instructional Text Number"/>
    <w:basedOn w:val="Normal"/>
    <w:qFormat/>
    <w:rsid w:val="00C47FD5"/>
    <w:pPr>
      <w:numPr>
        <w:numId w:val="29"/>
      </w:numPr>
      <w:spacing w:before="80" w:after="240"/>
      <w:ind w:left="720"/>
    </w:pPr>
    <w:rPr>
      <w:rFonts w:cs="Arial"/>
      <w:i/>
      <w:color w:val="0000FF"/>
      <w:sz w:val="24"/>
      <w:szCs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646A82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646A82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2F4B66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2F4B66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2F4B66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2F4B66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2F4B66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2F4B66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2F4B66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2F4B66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2F4B66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2F4B66"/>
    <w:pPr>
      <w:numPr>
        <w:numId w:val="24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2F4B66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2F4B66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2F4B66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2F4B66"/>
  </w:style>
  <w:style w:type="character" w:customStyle="1" w:styleId="TableText10GlossaryChar">
    <w:name w:val="Table Text 10 Glossary Char"/>
    <w:basedOn w:val="TableText10Char"/>
    <w:link w:val="TableText10Glossary"/>
    <w:rsid w:val="002F4B66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2F4B66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2F4B66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2F4B66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2F4B66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2F4B66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2F4B66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2F4B66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2F4B66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2F4B66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2F4B66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2F4B66"/>
    <w:pPr>
      <w:numPr>
        <w:numId w:val="25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2F4B66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2F4B66"/>
    <w:pPr>
      <w:keepNext/>
      <w:numPr>
        <w:numId w:val="26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2F4B66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2F4B66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2F4B66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2F4B66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2F4B66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2F4B66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2F4B66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2F4B66"/>
    <w:pPr>
      <w:numPr>
        <w:numId w:val="27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2F4B66"/>
  </w:style>
  <w:style w:type="character" w:customStyle="1" w:styleId="TableText8GlossaryChar">
    <w:name w:val="Table Text 8 Glossary Char"/>
    <w:basedOn w:val="TableText10Char"/>
    <w:link w:val="TableText8Glossary"/>
    <w:rsid w:val="002F4B66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2F4B66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2F4B66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2F4B66"/>
    <w:pPr>
      <w:numPr>
        <w:numId w:val="28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2F4B66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2F4B66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7C402E"/>
    <w:pPr>
      <w:pageBreakBefore w:val="0"/>
    </w:pPr>
  </w:style>
  <w:style w:type="paragraph" w:customStyle="1" w:styleId="InstructionalTextNumberLetterLevel2">
    <w:name w:val="Instructional Text Number Letter Level 2"/>
    <w:basedOn w:val="Normal"/>
    <w:qFormat/>
    <w:rsid w:val="005C60DD"/>
    <w:pPr>
      <w:numPr>
        <w:ilvl w:val="1"/>
        <w:numId w:val="1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BodyTextBoldUnderline">
    <w:name w:val="Body Text Bold Underline"/>
    <w:basedOn w:val="BodyTextBold"/>
    <w:link w:val="BodyTextBoldUnderlineChar"/>
    <w:rsid w:val="00222D26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222D26"/>
    <w:rPr>
      <w:rFonts w:ascii="Arial" w:hAnsi="Arial"/>
      <w:b/>
      <w:bCs/>
      <w:sz w:val="22"/>
      <w:u w:val="single"/>
    </w:rPr>
  </w:style>
  <w:style w:type="paragraph" w:styleId="ListParagraph">
    <w:name w:val="List Paragraph"/>
    <w:basedOn w:val="Normal"/>
    <w:uiPriority w:val="34"/>
    <w:qFormat/>
    <w:rsid w:val="008A7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4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www.omdbapi.com/apikey.asp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2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26</Doc_x0020_Name>
    <Document_x0020_Type xmlns="ce9b7293-7dfe-4d27-bf7f-b543d341c73b">Template - Artifact</Document_x0020_Type>
    <Doc_x0020_Date xmlns="ce9b7293-7dfe-4d27-bf7f-b543d341c73b">2014-08-07T04:00:00+00:00</Doc_x0020_Date>
    <Swim_x0020_Lane xmlns="ce9b7293-7dfe-4d27-bf7f-b543d341c73b"/>
    <Doc_x0020_Version xmlns="ce9b7293-7dfe-4d27-bf7f-b543d341c73b">3.1</Doc_x0020_Version>
    <Related_x0020_Documents xmlns="ce9b7293-7dfe-4d27-bf7f-b543d341c73b"/>
    <Doc_x0020_Status xmlns="ce9b7293-7dfe-4d27-bf7f-b543d341c73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472134-0E95-4545-9B53-247F39A41636}">
  <ds:schemaRefs>
    <ds:schemaRef ds:uri="http://schemas.microsoft.com/office/2006/metadata/customXsn"/>
  </ds:schemaRefs>
</ds:datastoreItem>
</file>

<file path=customXml/itemProps2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3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44C4F6-2BF4-4F1E-B10D-C2A6BBD372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EBF66DD-A2F7-49BD-A092-04DC507BB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Template.dotx</Template>
  <TotalTime>0</TotalTime>
  <Pages>1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Operations &amp; Maintenance Manual (O&amp;M Manual) Template</vt:lpstr>
    </vt:vector>
  </TitlesOfParts>
  <LinksUpToDate>false</LinksUpToDate>
  <CharactersWithSpaces>6853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Operations &amp; Maintenance Manual (O&amp;M Manual) Template</dc:title>
  <dc:subject>O&amp;M Manual Template</dc:subject>
  <dc:creator/>
  <cp:keywords>O&amp;M, CM, Security, Privacy, System Users, Operation Procedures, Licensing</cp:keywords>
  <cp:lastModifiedBy/>
  <cp:revision>1</cp:revision>
  <cp:lastPrinted>2002-11-19T18:54:00Z</cp:lastPrinted>
  <dcterms:created xsi:type="dcterms:W3CDTF">2016-07-05T17:30:00Z</dcterms:created>
  <dcterms:modified xsi:type="dcterms:W3CDTF">2022-08-17T04:02:00Z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Category">
    <vt:lpwstr>XLC</vt:lpwstr>
  </property>
  <property fmtid="{D5CDD505-2E9C-101B-9397-08002B2CF9AE}" pid="4" name="Document Sub-Type">
    <vt:lpwstr>;#Template - Artifact;#</vt:lpwstr>
  </property>
  <property fmtid="{D5CDD505-2E9C-101B-9397-08002B2CF9AE}" pid="5" name="CMS Website URL">
    <vt:lpwstr>, </vt:lpwstr>
  </property>
  <property fmtid="{D5CDD505-2E9C-101B-9397-08002B2CF9AE}" pid="6" name="Order">
    <vt:r8>10800</vt:r8>
  </property>
  <property fmtid="{D5CDD505-2E9C-101B-9397-08002B2CF9AE}" pid="7" name="Archive">
    <vt:bool>false</vt:bool>
  </property>
  <property fmtid="{D5CDD505-2E9C-101B-9397-08002B2CF9AE}" pid="8" name="Language">
    <vt:lpwstr>English</vt:lpwstr>
  </property>
</Properties>
</file>